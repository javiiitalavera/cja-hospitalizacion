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DAAF5" w14:textId="19CE1157" w:rsidR="004B2986" w:rsidRPr="00016452" w:rsidRDefault="008C4C6D" w:rsidP="004B2986">
      <w:pPr>
        <w:spacing w:line="276" w:lineRule="auto"/>
        <w:jc w:val="both"/>
        <w:rPr>
          <w:rFonts w:ascii="Gotham Book" w:hAnsi="Gotham Book"/>
        </w:rPr>
      </w:pPr>
      <w:r>
        <w:rPr>
          <w:rFonts w:ascii="Gotham Book" w:hAnsi="Gotham Book"/>
        </w:rPr>
        <w:t>D</w:t>
      </w:r>
      <w:r w:rsidR="00940E22">
        <w:rPr>
          <w:rFonts w:ascii="Gotham Book" w:hAnsi="Gotham Book"/>
        </w:rPr>
        <w:t>.</w:t>
      </w:r>
      <w:r>
        <w:rPr>
          <w:rFonts w:ascii="Gotham Book" w:hAnsi="Gotham Book"/>
        </w:rPr>
        <w:t xml:space="preserve"> </w:t>
      </w:r>
      <w:r w:rsidR="003D764F">
        <w:rPr>
          <w:rFonts w:ascii="Gotham Book" w:hAnsi="Gotham Book"/>
        </w:rPr>
        <w:t xml:space="preserve"> </w:t>
      </w:r>
      <w:r w:rsidR="00940E22">
        <w:rPr>
          <w:rFonts w:ascii="Gotham Book" w:hAnsi="Gotham Book"/>
        </w:rPr>
        <w:t xml:space="preserve">de </w:t>
      </w:r>
      <w:r w:rsidR="004B2986" w:rsidRPr="00016452">
        <w:rPr>
          <w:rFonts w:ascii="Gotham Book" w:hAnsi="Gotham Book"/>
        </w:rPr>
        <w:t>años, ingresa en nuestra Unidad de Hospitalización,</w:t>
      </w:r>
      <w:r w:rsidR="00B41582">
        <w:rPr>
          <w:rFonts w:ascii="Gotham Book" w:hAnsi="Gotham Book"/>
        </w:rPr>
        <w:t xml:space="preserve"> </w:t>
      </w:r>
      <w:r w:rsidR="002E401D">
        <w:rPr>
          <w:rFonts w:ascii="Gotham Book" w:hAnsi="Gotham Book"/>
        </w:rPr>
        <w:t>a petición de su médico de cabecera</w:t>
      </w:r>
      <w:r w:rsidR="004B2986" w:rsidRPr="00016452">
        <w:rPr>
          <w:rFonts w:ascii="Gotham Book" w:hAnsi="Gotham Book"/>
        </w:rPr>
        <w:t>, por trastorno de conducta.</w:t>
      </w:r>
    </w:p>
    <w:p w14:paraId="51B68D3A" w14:textId="77777777" w:rsidR="001116BA" w:rsidRPr="00E40B40" w:rsidRDefault="001116BA" w:rsidP="001116BA">
      <w:pPr>
        <w:spacing w:line="276" w:lineRule="auto"/>
        <w:jc w:val="both"/>
        <w:rPr>
          <w:rFonts w:ascii="Gotham Book" w:hAnsi="Gotham Book"/>
        </w:rPr>
      </w:pPr>
    </w:p>
    <w:p w14:paraId="6354CA47" w14:textId="57D7DC03" w:rsidR="001116BA" w:rsidRPr="0030537D" w:rsidRDefault="001116BA" w:rsidP="001116BA">
      <w:pPr>
        <w:spacing w:line="276" w:lineRule="auto"/>
        <w:jc w:val="both"/>
        <w:rPr>
          <w:rFonts w:ascii="Gotham Book" w:hAnsi="Gotham Book"/>
          <w:b/>
          <w:u w:val="single"/>
        </w:rPr>
      </w:pPr>
      <w:r w:rsidRPr="0030537D">
        <w:rPr>
          <w:rFonts w:ascii="Gotham Book" w:hAnsi="Gotham Book"/>
          <w:b/>
          <w:u w:val="single"/>
        </w:rPr>
        <w:t>ANTECEDENTES PATOL</w:t>
      </w:r>
      <w:r w:rsidR="0030537D">
        <w:rPr>
          <w:rFonts w:ascii="Gotham Book" w:hAnsi="Gotham Book"/>
          <w:b/>
          <w:u w:val="single"/>
        </w:rPr>
        <w:t>Ó</w:t>
      </w:r>
      <w:r w:rsidRPr="0030537D">
        <w:rPr>
          <w:rFonts w:ascii="Gotham Book" w:hAnsi="Gotham Book"/>
          <w:b/>
          <w:u w:val="single"/>
        </w:rPr>
        <w:t xml:space="preserve">GICOS </w:t>
      </w:r>
    </w:p>
    <w:p w14:paraId="77EA65F5" w14:textId="074147F4" w:rsidR="004B2986" w:rsidRPr="00016452" w:rsidRDefault="004B2986" w:rsidP="009B3B1D">
      <w:pPr>
        <w:spacing w:line="276" w:lineRule="auto"/>
        <w:jc w:val="both"/>
        <w:rPr>
          <w:rFonts w:ascii="Gotham Book" w:hAnsi="Gotham Book"/>
          <w:bCs/>
        </w:rPr>
      </w:pPr>
      <w:r w:rsidRPr="00016452">
        <w:rPr>
          <w:rFonts w:ascii="Gotham Book" w:hAnsi="Gotham Book"/>
          <w:b/>
        </w:rPr>
        <w:t>Alergias:</w:t>
      </w:r>
      <w:r w:rsidR="002E401D">
        <w:rPr>
          <w:rFonts w:ascii="Gotham Book" w:hAnsi="Gotham Book"/>
          <w:b/>
        </w:rPr>
        <w:t xml:space="preserve"> </w:t>
      </w:r>
      <w:r>
        <w:rPr>
          <w:rFonts w:ascii="Gotham Book" w:hAnsi="Gotham Book"/>
          <w:b/>
        </w:rPr>
        <w:t xml:space="preserve"> </w:t>
      </w:r>
    </w:p>
    <w:p w14:paraId="68625DF4" w14:textId="77777777" w:rsidR="00E34B8A" w:rsidRDefault="00E34B8A" w:rsidP="004B2986">
      <w:pPr>
        <w:spacing w:line="276" w:lineRule="auto"/>
        <w:jc w:val="both"/>
        <w:rPr>
          <w:rFonts w:ascii="Gotham Book" w:hAnsi="Gotham Book"/>
          <w:b/>
        </w:rPr>
      </w:pPr>
    </w:p>
    <w:p w14:paraId="76566C40" w14:textId="0B1965C8" w:rsidR="004B2986" w:rsidRPr="00016452" w:rsidRDefault="004B2986" w:rsidP="004B2986">
      <w:pPr>
        <w:spacing w:line="276" w:lineRule="auto"/>
        <w:jc w:val="both"/>
        <w:rPr>
          <w:rFonts w:ascii="Gotham Book" w:hAnsi="Gotham Book"/>
          <w:b/>
        </w:rPr>
      </w:pPr>
      <w:r w:rsidRPr="00016452">
        <w:rPr>
          <w:rFonts w:ascii="Gotham Book" w:hAnsi="Gotham Book"/>
          <w:b/>
        </w:rPr>
        <w:t xml:space="preserve">Antecedentes médicos: </w:t>
      </w:r>
    </w:p>
    <w:p w14:paraId="754533AB" w14:textId="4D36535E" w:rsidR="0076043B" w:rsidRDefault="00E34B8A" w:rsidP="002E401D">
      <w:pPr>
        <w:spacing w:line="276" w:lineRule="auto"/>
        <w:jc w:val="both"/>
        <w:rPr>
          <w:rFonts w:ascii="Gotham Book" w:hAnsi="Gotham Book"/>
          <w:bCs/>
        </w:rPr>
      </w:pPr>
      <w:r>
        <w:rPr>
          <w:rFonts w:ascii="Gotham Book" w:hAnsi="Gotham Book"/>
          <w:bCs/>
        </w:rPr>
        <w:t xml:space="preserve">- </w:t>
      </w:r>
    </w:p>
    <w:p w14:paraId="1A444684" w14:textId="016BBD5A" w:rsidR="00E34B8A" w:rsidRPr="0076043B" w:rsidRDefault="00E34B8A" w:rsidP="002E401D">
      <w:pPr>
        <w:spacing w:line="276" w:lineRule="auto"/>
        <w:jc w:val="both"/>
        <w:rPr>
          <w:rFonts w:ascii="Gotham Book" w:hAnsi="Gotham Book"/>
          <w:bCs/>
        </w:rPr>
      </w:pPr>
      <w:r>
        <w:rPr>
          <w:rFonts w:ascii="Gotham Book" w:hAnsi="Gotham Book"/>
          <w:bCs/>
        </w:rPr>
        <w:t>-</w:t>
      </w:r>
    </w:p>
    <w:p w14:paraId="40B96715" w14:textId="77777777" w:rsidR="002E401D" w:rsidRDefault="002E401D" w:rsidP="004B2986">
      <w:pPr>
        <w:spacing w:line="276" w:lineRule="auto"/>
        <w:jc w:val="both"/>
        <w:rPr>
          <w:rFonts w:ascii="Gotham Book" w:hAnsi="Gotham Book"/>
          <w:b/>
        </w:rPr>
      </w:pPr>
    </w:p>
    <w:p w14:paraId="716FBCDB" w14:textId="5C22DE5C" w:rsidR="004B2986" w:rsidRDefault="004B2986" w:rsidP="004B2986">
      <w:pPr>
        <w:spacing w:line="276" w:lineRule="auto"/>
        <w:jc w:val="both"/>
        <w:rPr>
          <w:rFonts w:ascii="Gotham Book" w:hAnsi="Gotham Book"/>
          <w:b/>
        </w:rPr>
      </w:pPr>
      <w:r w:rsidRPr="00016452">
        <w:rPr>
          <w:rFonts w:ascii="Gotham Book" w:hAnsi="Gotham Book"/>
          <w:b/>
        </w:rPr>
        <w:t xml:space="preserve">Intervenciones quirúrgicas: </w:t>
      </w:r>
    </w:p>
    <w:p w14:paraId="693B4E22" w14:textId="54C7A25A" w:rsidR="009B3B1D" w:rsidRDefault="00E34B8A" w:rsidP="004B2986">
      <w:pPr>
        <w:spacing w:line="276" w:lineRule="auto"/>
        <w:jc w:val="both"/>
        <w:rPr>
          <w:rFonts w:ascii="Gotham Book" w:hAnsi="Gotham Book"/>
          <w:bCs/>
        </w:rPr>
      </w:pPr>
      <w:r>
        <w:rPr>
          <w:rFonts w:ascii="Gotham Book" w:hAnsi="Gotham Book"/>
          <w:bCs/>
        </w:rPr>
        <w:t>-</w:t>
      </w:r>
    </w:p>
    <w:p w14:paraId="03D9C783" w14:textId="77777777" w:rsidR="00E34B8A" w:rsidRDefault="00E34B8A" w:rsidP="004B2986">
      <w:pPr>
        <w:spacing w:line="276" w:lineRule="auto"/>
        <w:jc w:val="both"/>
        <w:rPr>
          <w:rFonts w:ascii="Gotham Book" w:hAnsi="Gotham Book"/>
          <w:bCs/>
        </w:rPr>
      </w:pPr>
    </w:p>
    <w:p w14:paraId="701C48E6" w14:textId="08A62738" w:rsidR="004B2986" w:rsidRDefault="004B2986" w:rsidP="004B2986">
      <w:pPr>
        <w:spacing w:line="276" w:lineRule="auto"/>
        <w:jc w:val="both"/>
        <w:rPr>
          <w:rFonts w:ascii="Gotham Book" w:hAnsi="Gotham Book"/>
          <w:b/>
        </w:rPr>
      </w:pPr>
      <w:r w:rsidRPr="00016452">
        <w:rPr>
          <w:rFonts w:ascii="Gotham Book" w:hAnsi="Gotham Book"/>
          <w:b/>
        </w:rPr>
        <w:t>Antecedentes familiares:</w:t>
      </w:r>
    </w:p>
    <w:p w14:paraId="082598B8" w14:textId="5BDB29F6" w:rsidR="004B2986" w:rsidRPr="00016452" w:rsidRDefault="002E401D" w:rsidP="004B2986">
      <w:pPr>
        <w:spacing w:line="276" w:lineRule="auto"/>
        <w:jc w:val="both"/>
        <w:rPr>
          <w:rFonts w:ascii="Gotham Book" w:hAnsi="Gotham Book"/>
          <w:bCs/>
        </w:rPr>
      </w:pPr>
      <w:r>
        <w:rPr>
          <w:rFonts w:ascii="Gotham Book" w:hAnsi="Gotham Book"/>
          <w:bCs/>
        </w:rPr>
        <w:t xml:space="preserve">- </w:t>
      </w:r>
    </w:p>
    <w:p w14:paraId="6401E841" w14:textId="77777777" w:rsidR="002E401D" w:rsidRDefault="002E401D" w:rsidP="004B2986">
      <w:pPr>
        <w:spacing w:line="276" w:lineRule="auto"/>
        <w:jc w:val="both"/>
        <w:rPr>
          <w:rFonts w:ascii="Gotham Book" w:hAnsi="Gotham Book"/>
          <w:b/>
        </w:rPr>
      </w:pPr>
    </w:p>
    <w:p w14:paraId="25607362" w14:textId="01E5B29D" w:rsidR="004B2986" w:rsidRDefault="004B2986" w:rsidP="004B2986">
      <w:pPr>
        <w:spacing w:line="276" w:lineRule="auto"/>
        <w:jc w:val="both"/>
        <w:rPr>
          <w:rFonts w:ascii="Gotham Book" w:hAnsi="Gotham Book"/>
        </w:rPr>
      </w:pPr>
      <w:r w:rsidRPr="00016452">
        <w:rPr>
          <w:rFonts w:ascii="Gotham Book" w:hAnsi="Gotham Book"/>
          <w:b/>
        </w:rPr>
        <w:t>Tratamiento al ingreso</w:t>
      </w:r>
      <w:r w:rsidRPr="00016452">
        <w:rPr>
          <w:rFonts w:ascii="Gotham Book" w:hAnsi="Gotham Book"/>
        </w:rPr>
        <w:t xml:space="preserve">: </w:t>
      </w:r>
    </w:p>
    <w:p w14:paraId="00373459" w14:textId="43FAE450" w:rsidR="004B2986" w:rsidRDefault="00E34B8A" w:rsidP="004B2986">
      <w:pPr>
        <w:spacing w:line="276" w:lineRule="auto"/>
        <w:jc w:val="both"/>
        <w:rPr>
          <w:rFonts w:ascii="Gotham Book" w:hAnsi="Gotham Book"/>
          <w:bCs/>
        </w:rPr>
      </w:pPr>
      <w:r>
        <w:rPr>
          <w:rFonts w:ascii="Gotham Book" w:hAnsi="Gotham Book"/>
          <w:bCs/>
        </w:rPr>
        <w:t xml:space="preserve">- OLANZAPINA 5mg 0-0-1 </w:t>
      </w:r>
    </w:p>
    <w:p w14:paraId="2B187B70" w14:textId="6544434A" w:rsidR="00E34B8A" w:rsidRDefault="00E34B8A" w:rsidP="004B2986">
      <w:pPr>
        <w:spacing w:line="276" w:lineRule="auto"/>
        <w:jc w:val="both"/>
        <w:rPr>
          <w:rFonts w:ascii="Gotham Book" w:hAnsi="Gotham Book"/>
          <w:bCs/>
        </w:rPr>
      </w:pPr>
      <w:r>
        <w:rPr>
          <w:rFonts w:ascii="Gotham Book" w:hAnsi="Gotham Book"/>
          <w:bCs/>
        </w:rPr>
        <w:t>- ESCITALOPRAM 10mg 1-0-0.</w:t>
      </w:r>
    </w:p>
    <w:p w14:paraId="671FA3A4" w14:textId="7AE856CD" w:rsidR="00E34B8A" w:rsidRDefault="00E34B8A" w:rsidP="004B2986">
      <w:pPr>
        <w:spacing w:line="276" w:lineRule="auto"/>
        <w:jc w:val="both"/>
        <w:rPr>
          <w:rFonts w:ascii="Gotham Book" w:hAnsi="Gotham Book"/>
          <w:bCs/>
        </w:rPr>
      </w:pPr>
      <w:r>
        <w:rPr>
          <w:rFonts w:ascii="Gotham Book" w:hAnsi="Gotham Book"/>
          <w:bCs/>
        </w:rPr>
        <w:t xml:space="preserve">- </w:t>
      </w:r>
    </w:p>
    <w:p w14:paraId="08298808" w14:textId="77777777" w:rsidR="00E34B8A" w:rsidRPr="00016452" w:rsidRDefault="00E34B8A" w:rsidP="004B2986">
      <w:pPr>
        <w:spacing w:line="276" w:lineRule="auto"/>
        <w:jc w:val="both"/>
        <w:rPr>
          <w:rFonts w:ascii="Gotham Book" w:hAnsi="Gotham Book"/>
          <w:bCs/>
        </w:rPr>
      </w:pPr>
    </w:p>
    <w:p w14:paraId="60DFE138" w14:textId="77777777" w:rsidR="004B2986" w:rsidRPr="001377AD" w:rsidRDefault="004B2986" w:rsidP="004B2986">
      <w:pPr>
        <w:spacing w:line="276" w:lineRule="auto"/>
        <w:jc w:val="both"/>
        <w:rPr>
          <w:rFonts w:ascii="Gotham Book" w:hAnsi="Gotham Book"/>
          <w:b/>
          <w:u w:val="single"/>
        </w:rPr>
      </w:pPr>
      <w:r w:rsidRPr="001377AD">
        <w:rPr>
          <w:rFonts w:ascii="Gotham Book" w:hAnsi="Gotham Book"/>
          <w:b/>
          <w:u w:val="single"/>
        </w:rPr>
        <w:t xml:space="preserve">VALORACIÓN GERIÁTRICA INTEGRAL: </w:t>
      </w:r>
    </w:p>
    <w:p w14:paraId="07D0059A" w14:textId="2331506F" w:rsidR="004B2986" w:rsidRPr="003E7F62" w:rsidRDefault="004B2986" w:rsidP="004B2986">
      <w:pPr>
        <w:spacing w:line="276" w:lineRule="auto"/>
        <w:jc w:val="both"/>
        <w:rPr>
          <w:rFonts w:ascii="Gotham Book" w:hAnsi="Gotham Book"/>
          <w:bCs/>
        </w:rPr>
      </w:pPr>
      <w:r w:rsidRPr="005C1BE0">
        <w:rPr>
          <w:rFonts w:ascii="Gotham Book" w:hAnsi="Gotham Book"/>
          <w:b/>
        </w:rPr>
        <w:t xml:space="preserve">Social: </w:t>
      </w:r>
    </w:p>
    <w:p w14:paraId="5273A828" w14:textId="77777777" w:rsidR="004B2986" w:rsidRPr="005C1BE0" w:rsidRDefault="004B2986" w:rsidP="004B2986">
      <w:pPr>
        <w:spacing w:line="276" w:lineRule="auto"/>
        <w:jc w:val="both"/>
        <w:rPr>
          <w:rFonts w:ascii="Gotham Book" w:hAnsi="Gotham Book"/>
        </w:rPr>
      </w:pPr>
      <w:r w:rsidRPr="005C1BE0">
        <w:rPr>
          <w:rFonts w:ascii="Gotham Book" w:hAnsi="Gotham Book"/>
          <w:b/>
        </w:rPr>
        <w:t>Funcional</w:t>
      </w:r>
      <w:r w:rsidRPr="005C1BE0">
        <w:rPr>
          <w:rFonts w:ascii="Gotham Book" w:hAnsi="Gotham Book"/>
        </w:rPr>
        <w:t xml:space="preserve">: </w:t>
      </w:r>
    </w:p>
    <w:p w14:paraId="3A06DDC0" w14:textId="3E56EAC3" w:rsidR="004B2986" w:rsidRPr="005C1BE0" w:rsidRDefault="004B2986" w:rsidP="004B2986">
      <w:pPr>
        <w:spacing w:line="276" w:lineRule="auto"/>
        <w:jc w:val="both"/>
        <w:rPr>
          <w:rFonts w:ascii="Gotham Book" w:hAnsi="Gotham Book"/>
        </w:rPr>
      </w:pPr>
      <w:r>
        <w:rPr>
          <w:rFonts w:ascii="Gotham Book" w:hAnsi="Gotham Book"/>
        </w:rPr>
        <w:t xml:space="preserve">- </w:t>
      </w:r>
      <w:r w:rsidRPr="005C1BE0">
        <w:rPr>
          <w:rFonts w:ascii="Gotham Book" w:hAnsi="Gotham Book"/>
        </w:rPr>
        <w:t>I. Barthel</w:t>
      </w:r>
      <w:r>
        <w:rPr>
          <w:rFonts w:ascii="Gotham Book" w:hAnsi="Gotham Book"/>
        </w:rPr>
        <w:t xml:space="preserve">: </w:t>
      </w:r>
      <w:r w:rsidRPr="005C1BE0">
        <w:rPr>
          <w:rFonts w:ascii="Gotham Book" w:hAnsi="Gotham Book"/>
        </w:rPr>
        <w:t>/100</w:t>
      </w:r>
      <w:r>
        <w:rPr>
          <w:rFonts w:ascii="Gotham Book" w:hAnsi="Gotham Book"/>
        </w:rPr>
        <w:t xml:space="preserve">. </w:t>
      </w:r>
    </w:p>
    <w:p w14:paraId="3475D2B6" w14:textId="27791116" w:rsidR="004B2986" w:rsidRPr="005C1BE0" w:rsidRDefault="004B2986" w:rsidP="004B2986">
      <w:pPr>
        <w:spacing w:line="276" w:lineRule="auto"/>
        <w:jc w:val="both"/>
        <w:rPr>
          <w:rFonts w:ascii="Gotham Book" w:hAnsi="Gotham Book"/>
        </w:rPr>
      </w:pPr>
      <w:r>
        <w:rPr>
          <w:rFonts w:ascii="Gotham Book" w:hAnsi="Gotham Book"/>
        </w:rPr>
        <w:t xml:space="preserve">- </w:t>
      </w:r>
      <w:r w:rsidRPr="005C1BE0">
        <w:rPr>
          <w:rFonts w:ascii="Gotham Book" w:hAnsi="Gotham Book"/>
        </w:rPr>
        <w:t>I. Lawton: /8</w:t>
      </w:r>
      <w:r>
        <w:rPr>
          <w:rFonts w:ascii="Gotham Book" w:hAnsi="Gotham Book"/>
        </w:rPr>
        <w:t xml:space="preserve">. </w:t>
      </w:r>
    </w:p>
    <w:p w14:paraId="4677DE5C" w14:textId="6A912F17" w:rsidR="004B2986" w:rsidRDefault="004B2986" w:rsidP="004B2986">
      <w:pPr>
        <w:spacing w:line="276" w:lineRule="auto"/>
        <w:jc w:val="both"/>
        <w:rPr>
          <w:rFonts w:ascii="Gotham Book" w:hAnsi="Gotham Book"/>
          <w:b/>
        </w:rPr>
      </w:pPr>
      <w:r>
        <w:rPr>
          <w:rFonts w:ascii="Gotham Book" w:hAnsi="Gotham Book"/>
          <w:b/>
        </w:rPr>
        <w:t>Cognitivo:</w:t>
      </w:r>
      <w:r w:rsidRPr="00D64C3B">
        <w:rPr>
          <w:rFonts w:ascii="Gotham Book" w:hAnsi="Gotham Book"/>
          <w:bCs/>
        </w:rPr>
        <w:t xml:space="preserve"> </w:t>
      </w:r>
    </w:p>
    <w:p w14:paraId="7F9A4357" w14:textId="5EC864BD" w:rsidR="004B2986" w:rsidRPr="005C1BE0" w:rsidRDefault="004B2986" w:rsidP="004B2986">
      <w:pPr>
        <w:spacing w:line="276" w:lineRule="auto"/>
        <w:jc w:val="both"/>
        <w:rPr>
          <w:rFonts w:ascii="Gotham Book" w:hAnsi="Gotham Book"/>
        </w:rPr>
      </w:pPr>
      <w:r>
        <w:rPr>
          <w:rFonts w:ascii="Gotham Book" w:hAnsi="Gotham Book"/>
          <w:b/>
        </w:rPr>
        <w:t>Sensorial</w:t>
      </w:r>
      <w:r w:rsidRPr="005C1BE0">
        <w:rPr>
          <w:rFonts w:ascii="Gotham Book" w:hAnsi="Gotham Book"/>
        </w:rPr>
        <w:t xml:space="preserve">: </w:t>
      </w:r>
    </w:p>
    <w:p w14:paraId="62A474E1" w14:textId="77777777" w:rsidR="00E34B8A" w:rsidRPr="005C1BE0" w:rsidRDefault="00E34B8A" w:rsidP="00E34B8A">
      <w:pPr>
        <w:spacing w:line="276" w:lineRule="auto"/>
        <w:jc w:val="both"/>
        <w:rPr>
          <w:rFonts w:ascii="Gotham Book" w:hAnsi="Gotham Book"/>
        </w:rPr>
      </w:pPr>
      <w:r>
        <w:rPr>
          <w:rFonts w:ascii="Gotham Book" w:hAnsi="Gotham Book"/>
          <w:b/>
        </w:rPr>
        <w:t>Nutricional</w:t>
      </w:r>
      <w:r w:rsidRPr="005C1BE0">
        <w:rPr>
          <w:rFonts w:ascii="Gotham Book" w:hAnsi="Gotham Book"/>
        </w:rPr>
        <w:t xml:space="preserve">: </w:t>
      </w:r>
    </w:p>
    <w:p w14:paraId="2EDF1237" w14:textId="48CD8944" w:rsidR="00701570" w:rsidRDefault="004B2986" w:rsidP="004B2986">
      <w:pPr>
        <w:spacing w:line="276" w:lineRule="auto"/>
        <w:jc w:val="both"/>
        <w:rPr>
          <w:rFonts w:ascii="Gotham Book" w:hAnsi="Gotham Book"/>
          <w:b/>
        </w:rPr>
      </w:pPr>
      <w:r w:rsidRPr="005C1BE0">
        <w:rPr>
          <w:rFonts w:ascii="Gotham Book" w:hAnsi="Gotham Book"/>
          <w:b/>
        </w:rPr>
        <w:t>Dolor</w:t>
      </w:r>
      <w:r w:rsidRPr="005C1BE0">
        <w:rPr>
          <w:rFonts w:ascii="Gotham Book" w:hAnsi="Gotham Book"/>
        </w:rPr>
        <w:t xml:space="preserve">: </w:t>
      </w:r>
    </w:p>
    <w:p w14:paraId="5F1C21C2" w14:textId="24D30937" w:rsidR="004B2986" w:rsidRPr="005C1BE0" w:rsidRDefault="00E34B8A" w:rsidP="004B2986">
      <w:pPr>
        <w:spacing w:line="276" w:lineRule="auto"/>
        <w:jc w:val="both"/>
        <w:rPr>
          <w:rFonts w:ascii="Gotham Book" w:hAnsi="Gotham Book"/>
        </w:rPr>
      </w:pPr>
      <w:r>
        <w:rPr>
          <w:rFonts w:ascii="Gotham Book" w:hAnsi="Gotham Book"/>
          <w:b/>
        </w:rPr>
        <w:t>Otros síndromes geriátricos</w:t>
      </w:r>
      <w:r w:rsidR="004B2986" w:rsidRPr="005C1BE0">
        <w:rPr>
          <w:rFonts w:ascii="Gotham Book" w:hAnsi="Gotham Book"/>
          <w:b/>
        </w:rPr>
        <w:t>:</w:t>
      </w:r>
      <w:r w:rsidR="004B2986" w:rsidRPr="00023181">
        <w:rPr>
          <w:rFonts w:ascii="Gotham Book" w:hAnsi="Gotham Book"/>
          <w:bCs/>
        </w:rPr>
        <w:t xml:space="preserve"> </w:t>
      </w:r>
    </w:p>
    <w:p w14:paraId="4746A6A0" w14:textId="77777777" w:rsidR="004B2986" w:rsidRDefault="004B2986" w:rsidP="004B2986">
      <w:pPr>
        <w:spacing w:line="276" w:lineRule="auto"/>
        <w:jc w:val="both"/>
        <w:rPr>
          <w:rFonts w:ascii="Gotham Book" w:hAnsi="Gotham Book"/>
          <w:b/>
          <w:u w:val="single"/>
        </w:rPr>
      </w:pPr>
    </w:p>
    <w:p w14:paraId="29B4098A" w14:textId="77777777" w:rsidR="004B2986" w:rsidRPr="001377AD" w:rsidRDefault="004B2986" w:rsidP="004B2986">
      <w:pPr>
        <w:spacing w:line="276" w:lineRule="auto"/>
        <w:jc w:val="both"/>
        <w:rPr>
          <w:rFonts w:ascii="Gotham Book" w:hAnsi="Gotham Book"/>
          <w:b/>
          <w:u w:val="single"/>
        </w:rPr>
      </w:pPr>
      <w:r w:rsidRPr="001377AD">
        <w:rPr>
          <w:rFonts w:ascii="Gotham Book" w:hAnsi="Gotham Book"/>
          <w:b/>
          <w:u w:val="single"/>
        </w:rPr>
        <w:t>ENFERMEDAD ACTUAL:</w:t>
      </w:r>
    </w:p>
    <w:p w14:paraId="7ADEB418" w14:textId="69102C98" w:rsidR="004B2986" w:rsidRPr="00016452" w:rsidRDefault="004B2986" w:rsidP="004B2986">
      <w:pPr>
        <w:spacing w:line="276" w:lineRule="auto"/>
        <w:jc w:val="both"/>
        <w:rPr>
          <w:rFonts w:ascii="Gotham Book" w:hAnsi="Gotham Book"/>
          <w:bCs/>
          <w:u w:val="single"/>
        </w:rPr>
      </w:pPr>
      <w:r w:rsidRPr="00016452">
        <w:rPr>
          <w:rFonts w:ascii="Gotham Book" w:hAnsi="Gotham Book"/>
          <w:u w:val="single"/>
        </w:rPr>
        <w:t>Personalidad previa</w:t>
      </w:r>
      <w:r w:rsidR="00B41582">
        <w:rPr>
          <w:rFonts w:ascii="Gotham Book" w:hAnsi="Gotham Book"/>
          <w:u w:val="single"/>
        </w:rPr>
        <w:t>:</w:t>
      </w:r>
      <w:r w:rsidRPr="00B41582">
        <w:rPr>
          <w:rFonts w:ascii="Gotham Book" w:hAnsi="Gotham Book"/>
          <w:bCs/>
        </w:rPr>
        <w:t xml:space="preserve"> </w:t>
      </w:r>
    </w:p>
    <w:p w14:paraId="4CAFE911" w14:textId="77777777" w:rsidR="004B2986" w:rsidRDefault="004B2986" w:rsidP="004B2986">
      <w:pPr>
        <w:spacing w:line="276" w:lineRule="auto"/>
        <w:jc w:val="both"/>
        <w:rPr>
          <w:rFonts w:ascii="Gotham Book" w:hAnsi="Gotham Book"/>
          <w:u w:val="single"/>
        </w:rPr>
      </w:pPr>
    </w:p>
    <w:p w14:paraId="138CFDD5" w14:textId="50E855BF" w:rsidR="004B2986" w:rsidRDefault="004B2986" w:rsidP="004B2986">
      <w:pPr>
        <w:spacing w:line="276" w:lineRule="auto"/>
        <w:jc w:val="both"/>
        <w:rPr>
          <w:rFonts w:ascii="Gotham Book" w:hAnsi="Gotham Book"/>
          <w:u w:val="single"/>
        </w:rPr>
      </w:pPr>
      <w:r w:rsidRPr="001377AD">
        <w:rPr>
          <w:rFonts w:ascii="Gotham Book" w:hAnsi="Gotham Book"/>
          <w:u w:val="single"/>
        </w:rPr>
        <w:t>Evolución del deterioro cognitivo</w:t>
      </w:r>
      <w:r w:rsidR="00E34B8A">
        <w:rPr>
          <w:rFonts w:ascii="Gotham Book" w:hAnsi="Gotham Book"/>
          <w:u w:val="single"/>
        </w:rPr>
        <w:t>, conductual y</w:t>
      </w:r>
      <w:r w:rsidRPr="001377AD">
        <w:rPr>
          <w:rFonts w:ascii="Gotham Book" w:hAnsi="Gotham Book"/>
          <w:u w:val="single"/>
        </w:rPr>
        <w:t xml:space="preserve"> funcional:</w:t>
      </w:r>
    </w:p>
    <w:p w14:paraId="244F30CE" w14:textId="7C2E6191" w:rsidR="006161EF" w:rsidRDefault="006161EF" w:rsidP="00BA1280">
      <w:pPr>
        <w:spacing w:line="276" w:lineRule="auto"/>
        <w:jc w:val="both"/>
        <w:rPr>
          <w:rFonts w:ascii="Gotham Book" w:hAnsi="Gotham Book"/>
        </w:rPr>
      </w:pPr>
    </w:p>
    <w:p w14:paraId="4C475A42" w14:textId="305AEE1B" w:rsidR="004B2986" w:rsidRDefault="004B2986" w:rsidP="00B41582">
      <w:pPr>
        <w:spacing w:line="276" w:lineRule="auto"/>
        <w:jc w:val="both"/>
        <w:rPr>
          <w:rFonts w:ascii="Gotham Book" w:hAnsi="Gotham Book"/>
          <w:u w:val="single"/>
        </w:rPr>
      </w:pPr>
      <w:r w:rsidRPr="001377AD">
        <w:rPr>
          <w:rFonts w:ascii="Gotham Book" w:hAnsi="Gotham Book"/>
          <w:u w:val="single"/>
        </w:rPr>
        <w:t>Situación actual:</w:t>
      </w:r>
    </w:p>
    <w:p w14:paraId="685E6EFD" w14:textId="77777777" w:rsidR="004B2986" w:rsidRPr="00D3101B" w:rsidRDefault="004B2986" w:rsidP="004B2986">
      <w:pPr>
        <w:spacing w:line="276" w:lineRule="auto"/>
        <w:jc w:val="both"/>
        <w:rPr>
          <w:rFonts w:ascii="Gotham Book" w:hAnsi="Gotham Book"/>
        </w:rPr>
      </w:pPr>
      <w:r w:rsidRPr="00D3101B">
        <w:rPr>
          <w:rFonts w:ascii="Gotham Book" w:hAnsi="Gotham Book"/>
        </w:rPr>
        <w:t>Cognitivo</w:t>
      </w:r>
    </w:p>
    <w:p w14:paraId="09D4D806" w14:textId="77777777" w:rsidR="004B2986" w:rsidRPr="00D3101B" w:rsidRDefault="004B2986" w:rsidP="004B2986">
      <w:pPr>
        <w:spacing w:line="276" w:lineRule="auto"/>
        <w:jc w:val="both"/>
        <w:rPr>
          <w:rFonts w:ascii="Gotham Book" w:hAnsi="Gotham Book"/>
        </w:rPr>
      </w:pPr>
      <w:r w:rsidRPr="00D3101B">
        <w:rPr>
          <w:rFonts w:ascii="Gotham Book" w:hAnsi="Gotham Book"/>
        </w:rPr>
        <w:t>Conductual</w:t>
      </w:r>
    </w:p>
    <w:p w14:paraId="4570182D" w14:textId="77777777" w:rsidR="004B2986" w:rsidRPr="00D3101B" w:rsidRDefault="004B2986" w:rsidP="004B2986">
      <w:pPr>
        <w:spacing w:line="276" w:lineRule="auto"/>
        <w:jc w:val="both"/>
        <w:rPr>
          <w:rFonts w:ascii="Gotham Book" w:hAnsi="Gotham Book"/>
        </w:rPr>
      </w:pPr>
      <w:r w:rsidRPr="00D3101B">
        <w:rPr>
          <w:rFonts w:ascii="Gotham Book" w:hAnsi="Gotham Book"/>
        </w:rPr>
        <w:t>Anímico</w:t>
      </w:r>
    </w:p>
    <w:p w14:paraId="785C4073" w14:textId="77777777" w:rsidR="004B2986" w:rsidRPr="00D3101B" w:rsidRDefault="004B2986" w:rsidP="004B2986">
      <w:pPr>
        <w:spacing w:line="276" w:lineRule="auto"/>
        <w:jc w:val="both"/>
        <w:rPr>
          <w:rFonts w:ascii="Gotham Book" w:hAnsi="Gotham Book"/>
        </w:rPr>
      </w:pPr>
      <w:r w:rsidRPr="00D3101B">
        <w:rPr>
          <w:rFonts w:ascii="Gotham Book" w:hAnsi="Gotham Book"/>
        </w:rPr>
        <w:t>Funcional</w:t>
      </w:r>
    </w:p>
    <w:p w14:paraId="06216E46" w14:textId="77777777" w:rsidR="004B2986" w:rsidRPr="00D3101B" w:rsidRDefault="004B2986" w:rsidP="004B2986">
      <w:pPr>
        <w:spacing w:line="276" w:lineRule="auto"/>
        <w:jc w:val="both"/>
        <w:rPr>
          <w:rFonts w:ascii="Gotham Book" w:hAnsi="Gotham Book"/>
        </w:rPr>
      </w:pPr>
      <w:r w:rsidRPr="00D3101B">
        <w:rPr>
          <w:rFonts w:ascii="Gotham Book" w:hAnsi="Gotham Book"/>
        </w:rPr>
        <w:lastRenderedPageBreak/>
        <w:t>Social</w:t>
      </w:r>
    </w:p>
    <w:p w14:paraId="4B901586" w14:textId="77777777" w:rsidR="004B2986" w:rsidRPr="00D3101B" w:rsidRDefault="004B2986" w:rsidP="004B2986">
      <w:pPr>
        <w:spacing w:line="276" w:lineRule="auto"/>
        <w:jc w:val="both"/>
        <w:rPr>
          <w:rFonts w:ascii="Gotham Book" w:hAnsi="Gotham Book"/>
        </w:rPr>
      </w:pPr>
    </w:p>
    <w:p w14:paraId="62728F2A" w14:textId="77777777" w:rsidR="004B2986" w:rsidRPr="001377AD" w:rsidRDefault="004B2986" w:rsidP="00144292">
      <w:pPr>
        <w:spacing w:line="276" w:lineRule="auto"/>
        <w:jc w:val="both"/>
        <w:rPr>
          <w:rFonts w:ascii="Gotham Book" w:hAnsi="Gotham Book"/>
          <w:u w:val="single"/>
        </w:rPr>
      </w:pPr>
      <w:r w:rsidRPr="001377AD">
        <w:rPr>
          <w:rFonts w:ascii="Gotham Book" w:hAnsi="Gotham Book"/>
          <w:b/>
          <w:u w:val="single"/>
        </w:rPr>
        <w:t>EXPLORACIÓN FÍSICA</w:t>
      </w:r>
      <w:r>
        <w:rPr>
          <w:rFonts w:ascii="Gotham Book" w:hAnsi="Gotham Book"/>
          <w:b/>
          <w:u w:val="single"/>
        </w:rPr>
        <w:t xml:space="preserve"> al ingreso</w:t>
      </w:r>
      <w:r w:rsidRPr="001377AD">
        <w:rPr>
          <w:rFonts w:ascii="Gotham Book" w:hAnsi="Gotham Book"/>
          <w:b/>
          <w:u w:val="single"/>
        </w:rPr>
        <w:t>:</w:t>
      </w:r>
    </w:p>
    <w:p w14:paraId="5FEB1C5E" w14:textId="77777777" w:rsidR="004B2986" w:rsidRPr="00E40B40" w:rsidRDefault="004B2986" w:rsidP="00144292">
      <w:pPr>
        <w:spacing w:line="276" w:lineRule="auto"/>
        <w:jc w:val="both"/>
        <w:rPr>
          <w:rFonts w:ascii="Gotham Book" w:hAnsi="Gotham Book"/>
          <w:b/>
        </w:rPr>
      </w:pPr>
    </w:p>
    <w:p w14:paraId="59AC2162" w14:textId="77777777" w:rsidR="004B2986" w:rsidRPr="001377AD" w:rsidRDefault="004B2986" w:rsidP="00144292">
      <w:pPr>
        <w:spacing w:line="276" w:lineRule="auto"/>
        <w:jc w:val="both"/>
        <w:rPr>
          <w:rFonts w:ascii="Gotham Book" w:hAnsi="Gotham Book"/>
          <w:u w:val="single"/>
        </w:rPr>
      </w:pPr>
      <w:r w:rsidRPr="001377AD">
        <w:rPr>
          <w:rFonts w:ascii="Gotham Book" w:hAnsi="Gotham Book"/>
          <w:b/>
          <w:u w:val="single"/>
        </w:rPr>
        <w:t>EXPLORACIÓN NEUROLÓGICA</w:t>
      </w:r>
      <w:r>
        <w:rPr>
          <w:rFonts w:ascii="Gotham Book" w:hAnsi="Gotham Book"/>
          <w:b/>
          <w:u w:val="single"/>
        </w:rPr>
        <w:t xml:space="preserve"> al ingreso</w:t>
      </w:r>
      <w:r w:rsidRPr="001377AD">
        <w:rPr>
          <w:rFonts w:ascii="Gotham Book" w:hAnsi="Gotham Book"/>
          <w:b/>
          <w:u w:val="single"/>
        </w:rPr>
        <w:t>:</w:t>
      </w:r>
      <w:r w:rsidRPr="001377AD">
        <w:rPr>
          <w:rFonts w:ascii="Gotham Book" w:hAnsi="Gotham Book"/>
          <w:u w:val="single"/>
        </w:rPr>
        <w:t xml:space="preserve"> </w:t>
      </w:r>
    </w:p>
    <w:p w14:paraId="6B629DF8" w14:textId="77777777" w:rsidR="00BA1280" w:rsidRPr="00E40B40" w:rsidRDefault="00BA1280" w:rsidP="00144292">
      <w:pPr>
        <w:spacing w:line="276" w:lineRule="auto"/>
        <w:jc w:val="both"/>
        <w:rPr>
          <w:rFonts w:ascii="Gotham Book" w:hAnsi="Gotham Book"/>
          <w:b/>
        </w:rPr>
      </w:pPr>
    </w:p>
    <w:p w14:paraId="253117A6" w14:textId="77777777" w:rsidR="004B2986" w:rsidRPr="001377AD" w:rsidRDefault="004B2986" w:rsidP="00144292">
      <w:pPr>
        <w:spacing w:line="276" w:lineRule="auto"/>
        <w:jc w:val="both"/>
        <w:rPr>
          <w:rFonts w:ascii="Gotham Book" w:hAnsi="Gotham Book"/>
          <w:u w:val="single"/>
        </w:rPr>
      </w:pPr>
      <w:r w:rsidRPr="001377AD">
        <w:rPr>
          <w:rFonts w:ascii="Gotham Book" w:hAnsi="Gotham Book"/>
          <w:b/>
          <w:u w:val="single"/>
        </w:rPr>
        <w:t>EXPLORACIÓN PSICOPATOLÓGICA</w:t>
      </w:r>
      <w:r>
        <w:rPr>
          <w:rFonts w:ascii="Gotham Book" w:hAnsi="Gotham Book"/>
          <w:b/>
          <w:u w:val="single"/>
        </w:rPr>
        <w:t xml:space="preserve"> al ingreso</w:t>
      </w:r>
      <w:r w:rsidRPr="001377AD">
        <w:rPr>
          <w:rFonts w:ascii="Gotham Book" w:hAnsi="Gotham Book"/>
          <w:b/>
          <w:u w:val="single"/>
        </w:rPr>
        <w:t xml:space="preserve">: </w:t>
      </w:r>
    </w:p>
    <w:p w14:paraId="6764FE23" w14:textId="77777777" w:rsidR="004B2986" w:rsidRDefault="004B2986" w:rsidP="00144292">
      <w:pPr>
        <w:spacing w:line="276" w:lineRule="auto"/>
        <w:jc w:val="both"/>
        <w:rPr>
          <w:rFonts w:ascii="Gotham Book" w:hAnsi="Gotham Book"/>
          <w:b/>
          <w:color w:val="000000"/>
        </w:rPr>
      </w:pPr>
    </w:p>
    <w:p w14:paraId="287685D1" w14:textId="77777777" w:rsidR="004B2986" w:rsidRPr="001377AD" w:rsidRDefault="004B2986" w:rsidP="00144292">
      <w:pPr>
        <w:spacing w:line="276" w:lineRule="auto"/>
        <w:jc w:val="both"/>
        <w:rPr>
          <w:rFonts w:ascii="Gotham Book" w:hAnsi="Gotham Book"/>
          <w:b/>
          <w:color w:val="000000"/>
          <w:u w:val="single"/>
        </w:rPr>
      </w:pPr>
      <w:r w:rsidRPr="001377AD">
        <w:rPr>
          <w:rFonts w:ascii="Gotham Book" w:hAnsi="Gotham Book"/>
          <w:b/>
          <w:color w:val="000000"/>
          <w:u w:val="single"/>
        </w:rPr>
        <w:t xml:space="preserve">EXPLORACIONES COMPLEMENTARIAS: </w:t>
      </w:r>
    </w:p>
    <w:p w14:paraId="1BCCCC33" w14:textId="77777777" w:rsidR="0076043B" w:rsidRPr="0076043B" w:rsidRDefault="0076043B" w:rsidP="00144292">
      <w:pPr>
        <w:spacing w:line="276" w:lineRule="auto"/>
        <w:jc w:val="both"/>
        <w:rPr>
          <w:rFonts w:ascii="Gotham Book" w:hAnsi="Gotham Book"/>
          <w:bCs/>
          <w:color w:val="000000"/>
        </w:rPr>
      </w:pPr>
    </w:p>
    <w:p w14:paraId="08A65F14" w14:textId="55684285" w:rsidR="004B2986" w:rsidRPr="001E620E" w:rsidRDefault="004B2986" w:rsidP="00144292">
      <w:pPr>
        <w:spacing w:line="276" w:lineRule="auto"/>
        <w:jc w:val="both"/>
        <w:rPr>
          <w:rFonts w:ascii="Gotham Book" w:hAnsi="Gotham Book"/>
          <w:color w:val="000000"/>
          <w:u w:val="single"/>
        </w:rPr>
      </w:pPr>
      <w:r w:rsidRPr="001E620E">
        <w:rPr>
          <w:rFonts w:ascii="Gotham Book" w:hAnsi="Gotham Book"/>
          <w:b/>
          <w:color w:val="000000"/>
          <w:u w:val="single"/>
        </w:rPr>
        <w:t>IMPRESIÓN DIAGNÓSTICA:</w:t>
      </w:r>
      <w:r w:rsidRPr="001E620E">
        <w:rPr>
          <w:rFonts w:ascii="Gotham Book" w:hAnsi="Gotham Book"/>
          <w:color w:val="000000"/>
          <w:u w:val="single"/>
        </w:rPr>
        <w:t xml:space="preserve"> </w:t>
      </w:r>
    </w:p>
    <w:p w14:paraId="719A2E9F" w14:textId="263EF2A6" w:rsidR="004B2986" w:rsidRPr="002E401D" w:rsidRDefault="004B2986" w:rsidP="00144292">
      <w:pPr>
        <w:pStyle w:val="Prrafodelista"/>
        <w:numPr>
          <w:ilvl w:val="0"/>
          <w:numId w:val="28"/>
        </w:numPr>
        <w:spacing w:line="276" w:lineRule="auto"/>
        <w:jc w:val="both"/>
        <w:rPr>
          <w:rFonts w:ascii="Gotham Book" w:hAnsi="Gotham Book"/>
        </w:rPr>
      </w:pPr>
    </w:p>
    <w:p w14:paraId="42FB77FB" w14:textId="77777777" w:rsidR="004B2986" w:rsidRPr="00016452" w:rsidRDefault="004B2986" w:rsidP="00144292">
      <w:pPr>
        <w:pStyle w:val="Prrafodelista"/>
        <w:spacing w:line="276" w:lineRule="auto"/>
        <w:ind w:left="720"/>
        <w:jc w:val="both"/>
        <w:rPr>
          <w:rFonts w:ascii="Gotham Book" w:hAnsi="Gotham Book"/>
        </w:rPr>
      </w:pPr>
    </w:p>
    <w:p w14:paraId="4436B984" w14:textId="77777777" w:rsidR="004B2986" w:rsidRPr="00016452" w:rsidRDefault="004B2986" w:rsidP="00144292">
      <w:pPr>
        <w:spacing w:after="120" w:line="276" w:lineRule="auto"/>
        <w:jc w:val="both"/>
        <w:rPr>
          <w:rFonts w:ascii="Gotham Book" w:hAnsi="Gotham Book"/>
          <w:u w:val="single"/>
        </w:rPr>
      </w:pPr>
      <w:r w:rsidRPr="00016452">
        <w:rPr>
          <w:rFonts w:ascii="Gotham Book" w:hAnsi="Gotham Book"/>
          <w:b/>
          <w:u w:val="single"/>
        </w:rPr>
        <w:t>PLAN TERAPÉUTICO Y OBJETIVOS</w:t>
      </w:r>
      <w:r w:rsidRPr="00016452">
        <w:rPr>
          <w:rFonts w:ascii="Gotham Book" w:hAnsi="Gotham Book"/>
          <w:u w:val="single"/>
        </w:rPr>
        <w:t>:</w:t>
      </w:r>
    </w:p>
    <w:p w14:paraId="0277D4EC" w14:textId="77777777" w:rsidR="004B2986" w:rsidRPr="00016452" w:rsidRDefault="004B2986" w:rsidP="00144292">
      <w:pPr>
        <w:spacing w:line="276" w:lineRule="auto"/>
        <w:jc w:val="both"/>
        <w:rPr>
          <w:rFonts w:ascii="Gotham Book" w:hAnsi="Gotham Book"/>
        </w:rPr>
      </w:pPr>
      <w:r w:rsidRPr="00CA7791">
        <w:rPr>
          <w:rFonts w:ascii="Gotham Book" w:hAnsi="Gotham Book"/>
          <w:u w:val="single"/>
        </w:rPr>
        <w:t>Objetivos</w:t>
      </w:r>
      <w:r w:rsidRPr="00016452">
        <w:rPr>
          <w:rFonts w:ascii="Gotham Book" w:hAnsi="Gotham Book"/>
        </w:rPr>
        <w:t xml:space="preserve">: </w:t>
      </w:r>
    </w:p>
    <w:p w14:paraId="4A301EA7" w14:textId="77777777" w:rsidR="004B2986" w:rsidRPr="00016452" w:rsidRDefault="004B2986" w:rsidP="00144292">
      <w:pPr>
        <w:spacing w:line="276" w:lineRule="auto"/>
        <w:jc w:val="both"/>
        <w:rPr>
          <w:rFonts w:ascii="Gotham Book" w:hAnsi="Gotham Book"/>
        </w:rPr>
      </w:pPr>
    </w:p>
    <w:p w14:paraId="3314B9FF" w14:textId="77777777" w:rsidR="004B2986" w:rsidRPr="00016452" w:rsidRDefault="004B2986" w:rsidP="00144292">
      <w:pPr>
        <w:spacing w:line="276" w:lineRule="auto"/>
        <w:jc w:val="both"/>
        <w:rPr>
          <w:rFonts w:ascii="Gotham Book" w:hAnsi="Gotham Book"/>
        </w:rPr>
      </w:pPr>
      <w:r w:rsidRPr="00CA7791">
        <w:rPr>
          <w:rFonts w:ascii="Gotham Book" w:hAnsi="Gotham Book"/>
          <w:u w:val="single"/>
        </w:rPr>
        <w:t>Medicación</w:t>
      </w:r>
      <w:r w:rsidRPr="00016452">
        <w:rPr>
          <w:rFonts w:ascii="Gotham Book" w:hAnsi="Gotham Book"/>
        </w:rPr>
        <w:t xml:space="preserve">: </w:t>
      </w:r>
    </w:p>
    <w:p w14:paraId="3D304780" w14:textId="77777777" w:rsidR="004B2986" w:rsidRPr="00016452" w:rsidRDefault="004B2986" w:rsidP="00144292">
      <w:pPr>
        <w:spacing w:line="276" w:lineRule="auto"/>
        <w:jc w:val="both"/>
        <w:rPr>
          <w:rFonts w:ascii="Gotham Book" w:hAnsi="Gotham Book"/>
        </w:rPr>
      </w:pPr>
    </w:p>
    <w:p w14:paraId="0033C781" w14:textId="77777777" w:rsidR="004B2986" w:rsidRPr="00016452" w:rsidRDefault="004B2986" w:rsidP="00144292">
      <w:pPr>
        <w:spacing w:line="276" w:lineRule="auto"/>
        <w:jc w:val="both"/>
        <w:rPr>
          <w:rFonts w:ascii="Gotham Book" w:hAnsi="Gotham Book"/>
        </w:rPr>
      </w:pPr>
      <w:r w:rsidRPr="00CA7791">
        <w:rPr>
          <w:rFonts w:ascii="Gotham Book" w:hAnsi="Gotham Book"/>
          <w:u w:val="single"/>
        </w:rPr>
        <w:t>Otros cuidados/intervenciones</w:t>
      </w:r>
      <w:r w:rsidRPr="00016452">
        <w:rPr>
          <w:rFonts w:ascii="Gotham Book" w:hAnsi="Gotham Book"/>
        </w:rPr>
        <w:t xml:space="preserve">: </w:t>
      </w:r>
    </w:p>
    <w:p w14:paraId="6FAB39DD" w14:textId="77777777" w:rsidR="00016452" w:rsidRDefault="00016452" w:rsidP="00144292">
      <w:pPr>
        <w:spacing w:line="276" w:lineRule="auto"/>
        <w:jc w:val="both"/>
        <w:rPr>
          <w:rFonts w:ascii="Gotham Book" w:hAnsi="Gotham Book"/>
          <w:color w:val="000000"/>
        </w:rPr>
      </w:pPr>
      <w:bookmarkStart w:id="0" w:name="_Hlk102473653"/>
    </w:p>
    <w:p w14:paraId="0DB4EF1F" w14:textId="77777777" w:rsidR="00922E9E" w:rsidRDefault="00922E9E" w:rsidP="00922FC0">
      <w:pPr>
        <w:spacing w:line="276" w:lineRule="auto"/>
        <w:rPr>
          <w:rFonts w:ascii="Gotham Book" w:hAnsi="Gotham Book"/>
          <w:color w:val="000000"/>
        </w:rPr>
      </w:pPr>
    </w:p>
    <w:p w14:paraId="2E252B05" w14:textId="77777777" w:rsidR="00922E9E" w:rsidRDefault="00922E9E" w:rsidP="00922FC0">
      <w:pPr>
        <w:spacing w:line="276" w:lineRule="auto"/>
        <w:rPr>
          <w:rFonts w:ascii="Gotham Book" w:hAnsi="Gotham Book"/>
          <w:color w:val="000000"/>
        </w:rPr>
      </w:pPr>
    </w:p>
    <w:p w14:paraId="1A413051" w14:textId="048192F3" w:rsidR="00922FC0" w:rsidRPr="002068C0" w:rsidRDefault="00922FC0" w:rsidP="00922FC0">
      <w:pPr>
        <w:spacing w:line="276" w:lineRule="auto"/>
        <w:rPr>
          <w:rFonts w:ascii="Gotham Book" w:hAnsi="Gotham Book"/>
          <w:color w:val="000000"/>
        </w:rPr>
      </w:pPr>
      <w:r w:rsidRPr="002068C0">
        <w:rPr>
          <w:rFonts w:ascii="Gotham Book" w:hAnsi="Gotham Book"/>
          <w:color w:val="000000"/>
        </w:rPr>
        <w:t xml:space="preserve">Fdo. Dr. </w:t>
      </w:r>
      <w:bookmarkEnd w:id="0"/>
      <w:r>
        <w:rPr>
          <w:rFonts w:ascii="Gotham Book" w:hAnsi="Gotham Book"/>
          <w:color w:val="000000"/>
        </w:rPr>
        <w:t>Javier González Gómez.</w:t>
      </w:r>
    </w:p>
    <w:p w14:paraId="51E76120" w14:textId="77777777" w:rsidR="00922FC0" w:rsidRDefault="00922FC0" w:rsidP="00922FC0">
      <w:pPr>
        <w:spacing w:line="276" w:lineRule="auto"/>
        <w:rPr>
          <w:rFonts w:ascii="Gotham Book" w:hAnsi="Gotham Book"/>
          <w:color w:val="000000"/>
        </w:rPr>
      </w:pPr>
      <w:r w:rsidRPr="002068C0">
        <w:rPr>
          <w:rFonts w:ascii="Gotham Book" w:hAnsi="Gotham Book"/>
          <w:color w:val="000000"/>
        </w:rPr>
        <w:t xml:space="preserve">Médico Especialista en Neurología. Col. </w:t>
      </w:r>
      <w:r>
        <w:rPr>
          <w:rFonts w:ascii="Gotham Book" w:hAnsi="Gotham Book"/>
          <w:color w:val="000000"/>
        </w:rPr>
        <w:t>312865870.</w:t>
      </w:r>
    </w:p>
    <w:p w14:paraId="522B0096" w14:textId="77777777" w:rsidR="00922E9E" w:rsidRDefault="00922E9E" w:rsidP="00922FC0">
      <w:pPr>
        <w:spacing w:line="276" w:lineRule="auto"/>
        <w:rPr>
          <w:rFonts w:ascii="Gotham Book" w:hAnsi="Gotham Book"/>
          <w:color w:val="000000"/>
        </w:rPr>
      </w:pPr>
    </w:p>
    <w:p w14:paraId="2221ED9E" w14:textId="77777777" w:rsidR="00B6681F" w:rsidRPr="00E40B40" w:rsidRDefault="00B6681F" w:rsidP="00E40B40">
      <w:pPr>
        <w:spacing w:line="276" w:lineRule="auto"/>
        <w:jc w:val="both"/>
        <w:rPr>
          <w:rFonts w:ascii="Gotham Book" w:hAnsi="Gotham Book"/>
        </w:rPr>
      </w:pPr>
    </w:p>
    <w:p w14:paraId="0BA87C60" w14:textId="2EB3FF55" w:rsidR="00A0536A" w:rsidRPr="00E40B40" w:rsidRDefault="00A0536A" w:rsidP="00E40B40">
      <w:pPr>
        <w:tabs>
          <w:tab w:val="left" w:pos="2552"/>
        </w:tabs>
        <w:spacing w:after="120" w:line="276" w:lineRule="auto"/>
        <w:ind w:firstLine="567"/>
        <w:jc w:val="right"/>
        <w:rPr>
          <w:rFonts w:ascii="Gotham Book" w:hAnsi="Gotham Book"/>
        </w:rPr>
      </w:pPr>
      <w:r w:rsidRPr="00E40B40">
        <w:rPr>
          <w:rFonts w:ascii="Gotham Book" w:hAnsi="Gotham Book"/>
        </w:rPr>
        <w:t xml:space="preserve">Alsasua, a </w:t>
      </w:r>
      <w:r w:rsidR="00A45DDD" w:rsidRPr="00E40B40">
        <w:rPr>
          <w:rFonts w:ascii="Gotham Book" w:hAnsi="Gotham Book"/>
        </w:rPr>
        <w:fldChar w:fldCharType="begin"/>
      </w:r>
      <w:r w:rsidR="00A45DDD" w:rsidRPr="00E40B40">
        <w:rPr>
          <w:rFonts w:ascii="Gotham Book" w:hAnsi="Gotham Book"/>
        </w:rPr>
        <w:instrText xml:space="preserve"> TIME \@ "dd' de 'MMMM' de 'yyyy" </w:instrText>
      </w:r>
      <w:r w:rsidR="00A45DDD" w:rsidRPr="00E40B40">
        <w:rPr>
          <w:rFonts w:ascii="Gotham Book" w:hAnsi="Gotham Book"/>
        </w:rPr>
        <w:fldChar w:fldCharType="separate"/>
      </w:r>
      <w:r w:rsidR="00E34B8A">
        <w:rPr>
          <w:rFonts w:ascii="Gotham Book" w:hAnsi="Gotham Book"/>
          <w:noProof/>
        </w:rPr>
        <w:t>01 de mayo de 2026</w:t>
      </w:r>
      <w:r w:rsidR="00A45DDD" w:rsidRPr="00E40B40">
        <w:rPr>
          <w:rFonts w:ascii="Gotham Book" w:hAnsi="Gotham Book"/>
        </w:rPr>
        <w:fldChar w:fldCharType="end"/>
      </w:r>
    </w:p>
    <w:p w14:paraId="1BE9F78A" w14:textId="77777777" w:rsidR="00821BB9" w:rsidRPr="00A0536A" w:rsidRDefault="00821BB9" w:rsidP="00A0536A"/>
    <w:sectPr w:rsidR="00821BB9" w:rsidRPr="00A0536A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D7A68" w14:textId="77777777" w:rsidR="00A7443E" w:rsidRDefault="00A7443E">
      <w:r>
        <w:separator/>
      </w:r>
    </w:p>
  </w:endnote>
  <w:endnote w:type="continuationSeparator" w:id="0">
    <w:p w14:paraId="6CB37181" w14:textId="77777777" w:rsidR="00A7443E" w:rsidRDefault="00A74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otham Book">
    <w:altName w:val="Calibri"/>
    <w:panose1 w:val="020B0604020202020204"/>
    <w:charset w:val="00"/>
    <w:family w:val="modern"/>
    <w:pitch w:val="variable"/>
    <w:sig w:usb0="A00000AF" w:usb1="5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4473170"/>
      <w:docPartObj>
        <w:docPartGallery w:val="Page Numbers (Bottom of Page)"/>
        <w:docPartUnique/>
      </w:docPartObj>
    </w:sdtPr>
    <w:sdtContent>
      <w:p w14:paraId="4FC41A04" w14:textId="3FB2BB9D" w:rsidR="00CA4AB9" w:rsidRDefault="00CA4AB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4787DD6" w14:textId="77777777" w:rsidR="00EA6BF0" w:rsidRPr="0047385C" w:rsidRDefault="00EA6BF0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9F9C2" w14:textId="77777777" w:rsidR="00A7443E" w:rsidRDefault="00A7443E">
      <w:r>
        <w:separator/>
      </w:r>
    </w:p>
  </w:footnote>
  <w:footnote w:type="continuationSeparator" w:id="0">
    <w:p w14:paraId="579B27C0" w14:textId="77777777" w:rsidR="00A7443E" w:rsidRDefault="00A74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2BF91" w14:textId="32BF0469" w:rsidR="00EA6BF0" w:rsidRDefault="00771920">
    <w:pPr>
      <w:pStyle w:val="Encabezado"/>
      <w:rPr>
        <w:lang w:val="fr-FR"/>
      </w:rPr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D456EC0" wp14:editId="0BB680C3">
              <wp:simplePos x="0" y="0"/>
              <wp:positionH relativeFrom="column">
                <wp:posOffset>2771775</wp:posOffset>
              </wp:positionH>
              <wp:positionV relativeFrom="paragraph">
                <wp:posOffset>-130810</wp:posOffset>
              </wp:positionV>
              <wp:extent cx="2628900" cy="1774190"/>
              <wp:effectExtent l="0" t="2540" r="0" b="4445"/>
              <wp:wrapNone/>
              <wp:docPr id="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900" cy="17741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BA25C8" w14:textId="17F0A8AF" w:rsidR="001116BA" w:rsidRPr="001116BA" w:rsidRDefault="00EA6BF0" w:rsidP="001116BA">
                          <w:pPr>
                            <w:spacing w:line="276" w:lineRule="auto"/>
                            <w:rPr>
                              <w:rFonts w:ascii="Gotham Book" w:hAnsi="Gotham Book"/>
                              <w:b/>
                              <w:lang w:val="es-ES"/>
                            </w:rPr>
                          </w:pPr>
                          <w:r w:rsidRPr="00E40B40">
                            <w:rPr>
                              <w:rFonts w:ascii="Gotham Book" w:hAnsi="Gotham Book"/>
                              <w:b/>
                              <w:lang w:val="es-ES"/>
                            </w:rPr>
                            <w:t>INFORME DE</w:t>
                          </w:r>
                          <w:r w:rsidR="006561E9" w:rsidRPr="00E40B40">
                            <w:rPr>
                              <w:rFonts w:ascii="Gotham Book" w:hAnsi="Gotham Book"/>
                              <w:b/>
                              <w:lang w:val="es-ES"/>
                            </w:rPr>
                            <w:t xml:space="preserve"> </w:t>
                          </w:r>
                          <w:r w:rsidR="00A1569C" w:rsidRPr="00E40B40">
                            <w:rPr>
                              <w:rFonts w:ascii="Gotham Book" w:hAnsi="Gotham Book"/>
                              <w:b/>
                              <w:lang w:val="es-ES"/>
                            </w:rPr>
                            <w:t>INGRESO</w:t>
                          </w:r>
                          <w:r>
                            <w:rPr>
                              <w:b/>
                              <w:sz w:val="24"/>
                              <w:szCs w:val="24"/>
                            </w:rPr>
                            <w:tab/>
                          </w:r>
                        </w:p>
                        <w:p w14:paraId="68A127E7" w14:textId="77777777" w:rsidR="004B2986" w:rsidRDefault="004B2986" w:rsidP="001116BA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6237"/>
                              <w:tab w:val="left" w:pos="8505"/>
                            </w:tabs>
                            <w:spacing w:line="276" w:lineRule="auto"/>
                            <w:rPr>
                              <w:rFonts w:ascii="Gotham Book" w:hAnsi="Gotham Book"/>
                              <w:b/>
                            </w:rPr>
                          </w:pPr>
                        </w:p>
                        <w:p w14:paraId="72FDD9B6" w14:textId="0673AEE0" w:rsidR="001116BA" w:rsidRPr="00E40B40" w:rsidRDefault="001116BA" w:rsidP="001116BA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6237"/>
                              <w:tab w:val="left" w:pos="8505"/>
                            </w:tabs>
                            <w:spacing w:line="276" w:lineRule="auto"/>
                            <w:rPr>
                              <w:rFonts w:ascii="Gotham Book" w:hAnsi="Gotham Book"/>
                              <w:b/>
                            </w:rPr>
                          </w:pPr>
                          <w:r w:rsidRPr="00E40B40">
                            <w:rPr>
                              <w:rFonts w:ascii="Gotham Book" w:hAnsi="Gotham Book"/>
                              <w:b/>
                            </w:rPr>
                            <w:t xml:space="preserve">Nombre: </w:t>
                          </w:r>
                          <w:r w:rsidR="008C4C6D">
                            <w:rPr>
                              <w:rFonts w:ascii="Gotham Book" w:hAnsi="Gotham Book"/>
                              <w:b/>
                            </w:rPr>
                            <w:t xml:space="preserve"> </w:t>
                          </w:r>
                        </w:p>
                        <w:p w14:paraId="0F9617BA" w14:textId="2FD45129" w:rsidR="001116BA" w:rsidRPr="00E40B40" w:rsidRDefault="001116BA" w:rsidP="001116BA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6237"/>
                              <w:tab w:val="left" w:pos="8505"/>
                            </w:tabs>
                            <w:spacing w:line="276" w:lineRule="auto"/>
                            <w:rPr>
                              <w:rFonts w:ascii="Gotham Book" w:hAnsi="Gotham Book"/>
                            </w:rPr>
                          </w:pPr>
                          <w:r w:rsidRPr="00E40B40">
                            <w:rPr>
                              <w:rFonts w:ascii="Gotham Book" w:hAnsi="Gotham Book"/>
                              <w:b/>
                            </w:rPr>
                            <w:t xml:space="preserve">Primer Apellido: </w:t>
                          </w:r>
                        </w:p>
                        <w:p w14:paraId="0C18F0BF" w14:textId="7C895C64" w:rsidR="001116BA" w:rsidRPr="00E40B40" w:rsidRDefault="001116BA" w:rsidP="001116BA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6237"/>
                              <w:tab w:val="left" w:pos="8505"/>
                            </w:tabs>
                            <w:spacing w:line="276" w:lineRule="auto"/>
                            <w:rPr>
                              <w:rFonts w:ascii="Gotham Book" w:hAnsi="Gotham Book"/>
                            </w:rPr>
                          </w:pPr>
                          <w:r w:rsidRPr="00E40B40">
                            <w:rPr>
                              <w:rFonts w:ascii="Gotham Book" w:hAnsi="Gotham Book"/>
                              <w:b/>
                            </w:rPr>
                            <w:t xml:space="preserve">Segundo Apellido: </w:t>
                          </w:r>
                        </w:p>
                        <w:p w14:paraId="33D88F60" w14:textId="3CAA6C21" w:rsidR="001116BA" w:rsidRPr="00E40B40" w:rsidRDefault="001116BA" w:rsidP="001116BA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6237"/>
                              <w:tab w:val="left" w:pos="8505"/>
                            </w:tabs>
                            <w:spacing w:line="276" w:lineRule="auto"/>
                            <w:rPr>
                              <w:rFonts w:ascii="Gotham Book" w:hAnsi="Gotham Book"/>
                            </w:rPr>
                          </w:pPr>
                          <w:r w:rsidRPr="00E40B40">
                            <w:rPr>
                              <w:rFonts w:ascii="Gotham Book" w:hAnsi="Gotham Book"/>
                              <w:b/>
                            </w:rPr>
                            <w:t xml:space="preserve">Fecha de nacimiento: </w:t>
                          </w:r>
                        </w:p>
                        <w:p w14:paraId="1601345D" w14:textId="7102F4F1" w:rsidR="001116BA" w:rsidRPr="00E40B40" w:rsidRDefault="001116BA" w:rsidP="001116BA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6237"/>
                              <w:tab w:val="left" w:pos="8505"/>
                            </w:tabs>
                            <w:spacing w:line="276" w:lineRule="auto"/>
                            <w:rPr>
                              <w:rFonts w:ascii="Gotham Book" w:hAnsi="Gotham Book"/>
                              <w:b/>
                            </w:rPr>
                          </w:pPr>
                          <w:r w:rsidRPr="00E40B40">
                            <w:rPr>
                              <w:rFonts w:ascii="Gotham Book" w:hAnsi="Gotham Book"/>
                              <w:b/>
                            </w:rPr>
                            <w:t xml:space="preserve">Fecha de ingreso: </w:t>
                          </w:r>
                        </w:p>
                        <w:p w14:paraId="5E93C3C7" w14:textId="197BC248" w:rsidR="001116BA" w:rsidRPr="00E40B40" w:rsidRDefault="001116BA" w:rsidP="001116BA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6237"/>
                              <w:tab w:val="left" w:pos="8505"/>
                            </w:tabs>
                            <w:spacing w:line="276" w:lineRule="auto"/>
                            <w:rPr>
                              <w:rFonts w:ascii="Gotham Book" w:hAnsi="Gotham Book"/>
                              <w:b/>
                              <w:lang w:val="fr-FR"/>
                            </w:rPr>
                          </w:pPr>
                          <w:proofErr w:type="gramStart"/>
                          <w:r w:rsidRPr="00E40B40">
                            <w:rPr>
                              <w:rFonts w:ascii="Gotham Book" w:hAnsi="Gotham Book"/>
                              <w:b/>
                              <w:lang w:val="fr-FR"/>
                            </w:rPr>
                            <w:t>CIPNA:</w:t>
                          </w:r>
                          <w:proofErr w:type="gramEnd"/>
                          <w:r w:rsidRPr="00E40B40">
                            <w:rPr>
                              <w:rFonts w:ascii="Gotham Book" w:hAnsi="Gotham Book"/>
                              <w:b/>
                              <w:lang w:val="fr-FR"/>
                            </w:rPr>
                            <w:t xml:space="preserve"> </w:t>
                          </w:r>
                        </w:p>
                        <w:p w14:paraId="54BDF77C" w14:textId="429A2772" w:rsidR="00EA6BF0" w:rsidRPr="003A6721" w:rsidRDefault="001116BA" w:rsidP="001116BA">
                          <w:pPr>
                            <w:rPr>
                              <w:lang w:val="es-ES"/>
                            </w:rPr>
                          </w:pPr>
                          <w:proofErr w:type="gramStart"/>
                          <w:r w:rsidRPr="00E40B40">
                            <w:rPr>
                              <w:rFonts w:ascii="Gotham Book" w:hAnsi="Gotham Book"/>
                              <w:b/>
                              <w:lang w:val="fr-FR"/>
                            </w:rPr>
                            <w:t>NHC:</w:t>
                          </w:r>
                          <w:proofErr w:type="gramEnd"/>
                          <w:r w:rsidR="00B41582">
                            <w:rPr>
                              <w:rFonts w:ascii="Gotham Book" w:hAnsi="Gotham Book"/>
                              <w:b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  <w:szCs w:val="24"/>
                            </w:rPr>
                            <w:t xml:space="preserve">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456EC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218.25pt;margin-top:-10.3pt;width:207pt;height:139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" stroked="f" strokeweight=".25pt">
              <v:textbox>
                <w:txbxContent>
                  <w:p w14:paraId="08BA25C8" w14:textId="17F0A8AF" w:rsidR="001116BA" w:rsidRPr="001116BA" w:rsidRDefault="00EA6BF0" w:rsidP="001116BA">
                    <w:pPr>
                      <w:spacing w:line="276" w:lineRule="auto"/>
                      <w:rPr>
                        <w:rFonts w:ascii="Gotham Book" w:hAnsi="Gotham Book"/>
                        <w:b/>
                        <w:lang w:val="es-ES"/>
                      </w:rPr>
                    </w:pPr>
                    <w:r w:rsidRPr="00E40B40">
                      <w:rPr>
                        <w:rFonts w:ascii="Gotham Book" w:hAnsi="Gotham Book"/>
                        <w:b/>
                        <w:lang w:val="es-ES"/>
                      </w:rPr>
                      <w:t>INFORME DE</w:t>
                    </w:r>
                    <w:r w:rsidR="006561E9" w:rsidRPr="00E40B40">
                      <w:rPr>
                        <w:rFonts w:ascii="Gotham Book" w:hAnsi="Gotham Book"/>
                        <w:b/>
                        <w:lang w:val="es-ES"/>
                      </w:rPr>
                      <w:t xml:space="preserve"> </w:t>
                    </w:r>
                    <w:r w:rsidR="00A1569C" w:rsidRPr="00E40B40">
                      <w:rPr>
                        <w:rFonts w:ascii="Gotham Book" w:hAnsi="Gotham Book"/>
                        <w:b/>
                        <w:lang w:val="es-ES"/>
                      </w:rPr>
                      <w:t>INGRESO</w:t>
                    </w:r>
                    <w:r>
                      <w:rPr>
                        <w:b/>
                        <w:sz w:val="24"/>
                        <w:szCs w:val="24"/>
                      </w:rPr>
                      <w:tab/>
                    </w:r>
                  </w:p>
                  <w:p w14:paraId="68A127E7" w14:textId="77777777" w:rsidR="004B2986" w:rsidRDefault="004B2986" w:rsidP="001116BA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6237"/>
                        <w:tab w:val="left" w:pos="8505"/>
                      </w:tabs>
                      <w:spacing w:line="276" w:lineRule="auto"/>
                      <w:rPr>
                        <w:rFonts w:ascii="Gotham Book" w:hAnsi="Gotham Book"/>
                        <w:b/>
                      </w:rPr>
                    </w:pPr>
                  </w:p>
                  <w:p w14:paraId="72FDD9B6" w14:textId="0673AEE0" w:rsidR="001116BA" w:rsidRPr="00E40B40" w:rsidRDefault="001116BA" w:rsidP="001116BA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6237"/>
                        <w:tab w:val="left" w:pos="8505"/>
                      </w:tabs>
                      <w:spacing w:line="276" w:lineRule="auto"/>
                      <w:rPr>
                        <w:rFonts w:ascii="Gotham Book" w:hAnsi="Gotham Book"/>
                        <w:b/>
                      </w:rPr>
                    </w:pPr>
                    <w:r w:rsidRPr="00E40B40">
                      <w:rPr>
                        <w:rFonts w:ascii="Gotham Book" w:hAnsi="Gotham Book"/>
                        <w:b/>
                      </w:rPr>
                      <w:t xml:space="preserve">Nombre: </w:t>
                    </w:r>
                    <w:r w:rsidR="008C4C6D">
                      <w:rPr>
                        <w:rFonts w:ascii="Gotham Book" w:hAnsi="Gotham Book"/>
                        <w:b/>
                      </w:rPr>
                      <w:t xml:space="preserve"> </w:t>
                    </w:r>
                  </w:p>
                  <w:p w14:paraId="0F9617BA" w14:textId="2FD45129" w:rsidR="001116BA" w:rsidRPr="00E40B40" w:rsidRDefault="001116BA" w:rsidP="001116BA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6237"/>
                        <w:tab w:val="left" w:pos="8505"/>
                      </w:tabs>
                      <w:spacing w:line="276" w:lineRule="auto"/>
                      <w:rPr>
                        <w:rFonts w:ascii="Gotham Book" w:hAnsi="Gotham Book"/>
                      </w:rPr>
                    </w:pPr>
                    <w:r w:rsidRPr="00E40B40">
                      <w:rPr>
                        <w:rFonts w:ascii="Gotham Book" w:hAnsi="Gotham Book"/>
                        <w:b/>
                      </w:rPr>
                      <w:t xml:space="preserve">Primer Apellido: </w:t>
                    </w:r>
                  </w:p>
                  <w:p w14:paraId="0C18F0BF" w14:textId="7C895C64" w:rsidR="001116BA" w:rsidRPr="00E40B40" w:rsidRDefault="001116BA" w:rsidP="001116BA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6237"/>
                        <w:tab w:val="left" w:pos="8505"/>
                      </w:tabs>
                      <w:spacing w:line="276" w:lineRule="auto"/>
                      <w:rPr>
                        <w:rFonts w:ascii="Gotham Book" w:hAnsi="Gotham Book"/>
                      </w:rPr>
                    </w:pPr>
                    <w:r w:rsidRPr="00E40B40">
                      <w:rPr>
                        <w:rFonts w:ascii="Gotham Book" w:hAnsi="Gotham Book"/>
                        <w:b/>
                      </w:rPr>
                      <w:t xml:space="preserve">Segundo Apellido: </w:t>
                    </w:r>
                  </w:p>
                  <w:p w14:paraId="33D88F60" w14:textId="3CAA6C21" w:rsidR="001116BA" w:rsidRPr="00E40B40" w:rsidRDefault="001116BA" w:rsidP="001116BA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6237"/>
                        <w:tab w:val="left" w:pos="8505"/>
                      </w:tabs>
                      <w:spacing w:line="276" w:lineRule="auto"/>
                      <w:rPr>
                        <w:rFonts w:ascii="Gotham Book" w:hAnsi="Gotham Book"/>
                      </w:rPr>
                    </w:pPr>
                    <w:r w:rsidRPr="00E40B40">
                      <w:rPr>
                        <w:rFonts w:ascii="Gotham Book" w:hAnsi="Gotham Book"/>
                        <w:b/>
                      </w:rPr>
                      <w:t xml:space="preserve">Fecha de nacimiento: </w:t>
                    </w:r>
                  </w:p>
                  <w:p w14:paraId="1601345D" w14:textId="7102F4F1" w:rsidR="001116BA" w:rsidRPr="00E40B40" w:rsidRDefault="001116BA" w:rsidP="001116BA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6237"/>
                        <w:tab w:val="left" w:pos="8505"/>
                      </w:tabs>
                      <w:spacing w:line="276" w:lineRule="auto"/>
                      <w:rPr>
                        <w:rFonts w:ascii="Gotham Book" w:hAnsi="Gotham Book"/>
                        <w:b/>
                      </w:rPr>
                    </w:pPr>
                    <w:r w:rsidRPr="00E40B40">
                      <w:rPr>
                        <w:rFonts w:ascii="Gotham Book" w:hAnsi="Gotham Book"/>
                        <w:b/>
                      </w:rPr>
                      <w:t xml:space="preserve">Fecha de ingreso: </w:t>
                    </w:r>
                  </w:p>
                  <w:p w14:paraId="5E93C3C7" w14:textId="197BC248" w:rsidR="001116BA" w:rsidRPr="00E40B40" w:rsidRDefault="001116BA" w:rsidP="001116BA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6237"/>
                        <w:tab w:val="left" w:pos="8505"/>
                      </w:tabs>
                      <w:spacing w:line="276" w:lineRule="auto"/>
                      <w:rPr>
                        <w:rFonts w:ascii="Gotham Book" w:hAnsi="Gotham Book"/>
                        <w:b/>
                        <w:lang w:val="fr-FR"/>
                      </w:rPr>
                    </w:pPr>
                    <w:proofErr w:type="gramStart"/>
                    <w:r w:rsidRPr="00E40B40">
                      <w:rPr>
                        <w:rFonts w:ascii="Gotham Book" w:hAnsi="Gotham Book"/>
                        <w:b/>
                        <w:lang w:val="fr-FR"/>
                      </w:rPr>
                      <w:t>CIPNA:</w:t>
                    </w:r>
                    <w:proofErr w:type="gramEnd"/>
                    <w:r w:rsidRPr="00E40B40">
                      <w:rPr>
                        <w:rFonts w:ascii="Gotham Book" w:hAnsi="Gotham Book"/>
                        <w:b/>
                        <w:lang w:val="fr-FR"/>
                      </w:rPr>
                      <w:t xml:space="preserve"> </w:t>
                    </w:r>
                  </w:p>
                  <w:p w14:paraId="54BDF77C" w14:textId="429A2772" w:rsidR="00EA6BF0" w:rsidRPr="003A6721" w:rsidRDefault="001116BA" w:rsidP="001116BA">
                    <w:pPr>
                      <w:rPr>
                        <w:lang w:val="es-ES"/>
                      </w:rPr>
                    </w:pPr>
                    <w:proofErr w:type="gramStart"/>
                    <w:r w:rsidRPr="00E40B40">
                      <w:rPr>
                        <w:rFonts w:ascii="Gotham Book" w:hAnsi="Gotham Book"/>
                        <w:b/>
                        <w:lang w:val="fr-FR"/>
                      </w:rPr>
                      <w:t>NHC:</w:t>
                    </w:r>
                    <w:proofErr w:type="gramEnd"/>
                    <w:r w:rsidR="00B41582">
                      <w:rPr>
                        <w:rFonts w:ascii="Gotham Book" w:hAnsi="Gotham Book"/>
                        <w:b/>
                        <w:lang w:val="fr-FR"/>
                      </w:rPr>
                      <w:t xml:space="preserve"> </w:t>
                    </w:r>
                    <w:r>
                      <w:rPr>
                        <w:b/>
                        <w:sz w:val="24"/>
                        <w:szCs w:val="24"/>
                      </w:rPr>
                      <w:t xml:space="preserve">             </w:t>
                    </w:r>
                  </w:p>
                </w:txbxContent>
              </v:textbox>
            </v:shape>
          </w:pict>
        </mc:Fallback>
      </mc:AlternateContent>
    </w:r>
    <w:r w:rsidR="0035327B" w:rsidRPr="0035327B">
      <w:rPr>
        <w:rFonts w:ascii="Minion Pro" w:hAnsi="Minion Pro"/>
        <w:color w:val="1D345D"/>
        <w:sz w:val="24"/>
        <w:szCs w:val="24"/>
      </w:rPr>
      <w:t xml:space="preserve"> </w:t>
    </w:r>
    <w:r w:rsidR="0035327B">
      <w:rPr>
        <w:rFonts w:ascii="Minion Pro" w:hAnsi="Minion Pro"/>
        <w:noProof/>
        <w:color w:val="1D345D"/>
        <w:sz w:val="24"/>
        <w:szCs w:val="24"/>
      </w:rPr>
      <w:drawing>
        <wp:inline distT="0" distB="0" distL="0" distR="0" wp14:anchorId="26E96E24" wp14:editId="0A342DDD">
          <wp:extent cx="2171700" cy="939317"/>
          <wp:effectExtent l="0" t="0" r="0" b="0"/>
          <wp:docPr id="1013837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2136" cy="9438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D4BFFAE" w14:textId="77777777" w:rsidR="00EA6BF0" w:rsidRDefault="00EA6BF0">
    <w:pPr>
      <w:pStyle w:val="Encabezado"/>
      <w:rPr>
        <w:lang w:val="fr-FR"/>
      </w:rPr>
    </w:pPr>
  </w:p>
  <w:p w14:paraId="179CA688" w14:textId="77777777" w:rsidR="00EA6BF0" w:rsidRDefault="00EA6BF0">
    <w:pPr>
      <w:pStyle w:val="Encabezado"/>
      <w:rPr>
        <w:lang w:val="fr-FR"/>
      </w:rPr>
    </w:pPr>
  </w:p>
  <w:p w14:paraId="6FAD6DAB" w14:textId="77777777" w:rsidR="00EA6BF0" w:rsidRDefault="00EA6BF0">
    <w:pPr>
      <w:pStyle w:val="Encabezado"/>
      <w:rPr>
        <w:lang w:val="fr-FR"/>
      </w:rPr>
    </w:pPr>
  </w:p>
  <w:p w14:paraId="6B553726" w14:textId="77777777" w:rsidR="00EA6BF0" w:rsidRDefault="00EA6BF0">
    <w:pPr>
      <w:pStyle w:val="Encabezado"/>
      <w:rPr>
        <w:lang w:val="fr-FR"/>
      </w:rPr>
    </w:pPr>
  </w:p>
  <w:p w14:paraId="3F319ABA" w14:textId="77777777" w:rsidR="00EA6BF0" w:rsidRDefault="00EA6BF0">
    <w:pPr>
      <w:pStyle w:val="Encabezado"/>
      <w:rPr>
        <w:lang w:val="fr-FR"/>
      </w:rPr>
    </w:pPr>
  </w:p>
  <w:p w14:paraId="6D099707" w14:textId="77777777" w:rsidR="00EA6BF0" w:rsidRPr="005C5DB2" w:rsidRDefault="00EA6BF0">
    <w:pPr>
      <w:pStyle w:val="Encabezado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C4471"/>
    <w:multiLevelType w:val="hybridMultilevel"/>
    <w:tmpl w:val="CFAA3E54"/>
    <w:lvl w:ilvl="0" w:tplc="23C225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37D3A"/>
    <w:multiLevelType w:val="hybridMultilevel"/>
    <w:tmpl w:val="BD2279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71C4D"/>
    <w:multiLevelType w:val="hybridMultilevel"/>
    <w:tmpl w:val="C6460F9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E2E8D"/>
    <w:multiLevelType w:val="hybridMultilevel"/>
    <w:tmpl w:val="2B32958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81928"/>
    <w:multiLevelType w:val="hybridMultilevel"/>
    <w:tmpl w:val="58F62C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0915"/>
    <w:multiLevelType w:val="hybridMultilevel"/>
    <w:tmpl w:val="396654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7F1493"/>
    <w:multiLevelType w:val="hybridMultilevel"/>
    <w:tmpl w:val="60EA8158"/>
    <w:lvl w:ilvl="0" w:tplc="D68425A4">
      <w:numFmt w:val="bullet"/>
      <w:lvlText w:val="-"/>
      <w:lvlJc w:val="left"/>
      <w:pPr>
        <w:ind w:left="720" w:hanging="360"/>
      </w:pPr>
      <w:rPr>
        <w:rFonts w:ascii="Gotham Book" w:eastAsia="Times New Roman" w:hAnsi="Gotham 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D22C4"/>
    <w:multiLevelType w:val="hybridMultilevel"/>
    <w:tmpl w:val="9B8E1282"/>
    <w:lvl w:ilvl="0" w:tplc="B4D4E0FA">
      <w:numFmt w:val="bullet"/>
      <w:lvlText w:val="-"/>
      <w:lvlJc w:val="left"/>
      <w:pPr>
        <w:ind w:left="720" w:hanging="360"/>
      </w:pPr>
      <w:rPr>
        <w:rFonts w:ascii="Gotham Book" w:eastAsia="Times New Roman" w:hAnsi="Gotham 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6B6D60"/>
    <w:multiLevelType w:val="hybridMultilevel"/>
    <w:tmpl w:val="7E54DD1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88743B"/>
    <w:multiLevelType w:val="hybridMultilevel"/>
    <w:tmpl w:val="2D7EC1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6A74E0"/>
    <w:multiLevelType w:val="hybridMultilevel"/>
    <w:tmpl w:val="13D04F1C"/>
    <w:lvl w:ilvl="0" w:tplc="B590D47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9C748F"/>
    <w:multiLevelType w:val="hybridMultilevel"/>
    <w:tmpl w:val="AE8258D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E3C95"/>
    <w:multiLevelType w:val="hybridMultilevel"/>
    <w:tmpl w:val="E54666B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4D707F"/>
    <w:multiLevelType w:val="hybridMultilevel"/>
    <w:tmpl w:val="97B8F292"/>
    <w:lvl w:ilvl="0" w:tplc="3F7A952C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8E20A5"/>
    <w:multiLevelType w:val="hybridMultilevel"/>
    <w:tmpl w:val="46102414"/>
    <w:lvl w:ilvl="0" w:tplc="7BCCB4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BF6075"/>
    <w:multiLevelType w:val="hybridMultilevel"/>
    <w:tmpl w:val="B650996A"/>
    <w:lvl w:ilvl="0" w:tplc="E1E6BA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785480"/>
    <w:multiLevelType w:val="hybridMultilevel"/>
    <w:tmpl w:val="B79434F4"/>
    <w:lvl w:ilvl="0" w:tplc="86FE545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1830C5"/>
    <w:multiLevelType w:val="hybridMultilevel"/>
    <w:tmpl w:val="3A80909E"/>
    <w:lvl w:ilvl="0" w:tplc="931892C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0E7D83"/>
    <w:multiLevelType w:val="hybridMultilevel"/>
    <w:tmpl w:val="BE542A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D05E09"/>
    <w:multiLevelType w:val="hybridMultilevel"/>
    <w:tmpl w:val="AD88B39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6F2BDE"/>
    <w:multiLevelType w:val="hybridMultilevel"/>
    <w:tmpl w:val="E6083E44"/>
    <w:lvl w:ilvl="0" w:tplc="DEE0C45E">
      <w:numFmt w:val="bullet"/>
      <w:lvlText w:val="-"/>
      <w:lvlJc w:val="left"/>
      <w:pPr>
        <w:ind w:left="720" w:hanging="360"/>
      </w:pPr>
      <w:rPr>
        <w:rFonts w:ascii="Gotham Book" w:eastAsia="Times New Roman" w:hAnsi="Gotham 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E81CFC"/>
    <w:multiLevelType w:val="hybridMultilevel"/>
    <w:tmpl w:val="439E8D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9C5B4D"/>
    <w:multiLevelType w:val="hybridMultilevel"/>
    <w:tmpl w:val="C35C41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945A09"/>
    <w:multiLevelType w:val="hybridMultilevel"/>
    <w:tmpl w:val="9070A01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70176802"/>
    <w:multiLevelType w:val="hybridMultilevel"/>
    <w:tmpl w:val="E31A0B52"/>
    <w:lvl w:ilvl="0" w:tplc="D68425A4">
      <w:numFmt w:val="bullet"/>
      <w:lvlText w:val="-"/>
      <w:lvlJc w:val="left"/>
      <w:pPr>
        <w:ind w:left="720" w:hanging="360"/>
      </w:pPr>
      <w:rPr>
        <w:rFonts w:ascii="Gotham Book" w:eastAsia="Times New Roman" w:hAnsi="Gotham 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4360A2"/>
    <w:multiLevelType w:val="hybridMultilevel"/>
    <w:tmpl w:val="5D469CE8"/>
    <w:lvl w:ilvl="0" w:tplc="2B04B1F4">
      <w:numFmt w:val="bullet"/>
      <w:lvlText w:val="-"/>
      <w:lvlJc w:val="left"/>
      <w:pPr>
        <w:ind w:left="720" w:hanging="360"/>
      </w:pPr>
      <w:rPr>
        <w:rFonts w:ascii="Gotham Book" w:eastAsia="Times New Roman" w:hAnsi="Gotham 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5A3CE3"/>
    <w:multiLevelType w:val="hybridMultilevel"/>
    <w:tmpl w:val="E8164CC2"/>
    <w:lvl w:ilvl="0" w:tplc="1BD6259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975F75"/>
    <w:multiLevelType w:val="hybridMultilevel"/>
    <w:tmpl w:val="3E62AAF6"/>
    <w:lvl w:ilvl="0" w:tplc="AC969BB0">
      <w:start w:val="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F9427B9"/>
    <w:multiLevelType w:val="hybridMultilevel"/>
    <w:tmpl w:val="5CCC72E0"/>
    <w:lvl w:ilvl="0" w:tplc="E196DCF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211645">
    <w:abstractNumId w:val="3"/>
  </w:num>
  <w:num w:numId="2" w16cid:durableId="731736313">
    <w:abstractNumId w:val="12"/>
  </w:num>
  <w:num w:numId="3" w16cid:durableId="331378206">
    <w:abstractNumId w:val="1"/>
  </w:num>
  <w:num w:numId="4" w16cid:durableId="447092705">
    <w:abstractNumId w:val="8"/>
  </w:num>
  <w:num w:numId="5" w16cid:durableId="382681325">
    <w:abstractNumId w:val="2"/>
  </w:num>
  <w:num w:numId="6" w16cid:durableId="1087651278">
    <w:abstractNumId w:val="13"/>
  </w:num>
  <w:num w:numId="7" w16cid:durableId="1408574801">
    <w:abstractNumId w:val="15"/>
  </w:num>
  <w:num w:numId="8" w16cid:durableId="1568883105">
    <w:abstractNumId w:val="26"/>
  </w:num>
  <w:num w:numId="9" w16cid:durableId="661935594">
    <w:abstractNumId w:val="10"/>
  </w:num>
  <w:num w:numId="10" w16cid:durableId="1225484661">
    <w:abstractNumId w:val="14"/>
  </w:num>
  <w:num w:numId="11" w16cid:durableId="1119029470">
    <w:abstractNumId w:val="27"/>
  </w:num>
  <w:num w:numId="12" w16cid:durableId="1518233801">
    <w:abstractNumId w:val="9"/>
  </w:num>
  <w:num w:numId="13" w16cid:durableId="63528303">
    <w:abstractNumId w:val="23"/>
  </w:num>
  <w:num w:numId="14" w16cid:durableId="738482900">
    <w:abstractNumId w:val="17"/>
  </w:num>
  <w:num w:numId="15" w16cid:durableId="2044286024">
    <w:abstractNumId w:val="28"/>
  </w:num>
  <w:num w:numId="16" w16cid:durableId="576742334">
    <w:abstractNumId w:val="16"/>
  </w:num>
  <w:num w:numId="17" w16cid:durableId="1009678426">
    <w:abstractNumId w:val="21"/>
  </w:num>
  <w:num w:numId="18" w16cid:durableId="198670421">
    <w:abstractNumId w:val="5"/>
  </w:num>
  <w:num w:numId="19" w16cid:durableId="699478311">
    <w:abstractNumId w:val="20"/>
  </w:num>
  <w:num w:numId="20" w16cid:durableId="704674455">
    <w:abstractNumId w:val="6"/>
  </w:num>
  <w:num w:numId="21" w16cid:durableId="1030422940">
    <w:abstractNumId w:val="4"/>
  </w:num>
  <w:num w:numId="22" w16cid:durableId="2107338107">
    <w:abstractNumId w:val="24"/>
  </w:num>
  <w:num w:numId="23" w16cid:durableId="1970241262">
    <w:abstractNumId w:val="11"/>
  </w:num>
  <w:num w:numId="24" w16cid:durableId="831069458">
    <w:abstractNumId w:val="19"/>
  </w:num>
  <w:num w:numId="25" w16cid:durableId="446389804">
    <w:abstractNumId w:val="0"/>
  </w:num>
  <w:num w:numId="26" w16cid:durableId="1914779590">
    <w:abstractNumId w:val="7"/>
  </w:num>
  <w:num w:numId="27" w16cid:durableId="1654287783">
    <w:abstractNumId w:val="18"/>
  </w:num>
  <w:num w:numId="28" w16cid:durableId="1972057113">
    <w:abstractNumId w:val="22"/>
  </w:num>
  <w:num w:numId="29" w16cid:durableId="77930257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D6A"/>
    <w:rsid w:val="00002BA9"/>
    <w:rsid w:val="00002E97"/>
    <w:rsid w:val="00004278"/>
    <w:rsid w:val="000047C6"/>
    <w:rsid w:val="00012480"/>
    <w:rsid w:val="00012ED9"/>
    <w:rsid w:val="00015E61"/>
    <w:rsid w:val="00016057"/>
    <w:rsid w:val="00016452"/>
    <w:rsid w:val="00021DD5"/>
    <w:rsid w:val="00023181"/>
    <w:rsid w:val="000263C3"/>
    <w:rsid w:val="000275BA"/>
    <w:rsid w:val="000329E2"/>
    <w:rsid w:val="0003362D"/>
    <w:rsid w:val="00034FEF"/>
    <w:rsid w:val="0003508E"/>
    <w:rsid w:val="00035A52"/>
    <w:rsid w:val="00036FB7"/>
    <w:rsid w:val="00046D27"/>
    <w:rsid w:val="00046F42"/>
    <w:rsid w:val="00046FD2"/>
    <w:rsid w:val="00053A2C"/>
    <w:rsid w:val="000557EF"/>
    <w:rsid w:val="00055B61"/>
    <w:rsid w:val="00056BE2"/>
    <w:rsid w:val="000749CB"/>
    <w:rsid w:val="0008071A"/>
    <w:rsid w:val="0008280F"/>
    <w:rsid w:val="00086AAC"/>
    <w:rsid w:val="000905BF"/>
    <w:rsid w:val="00090F35"/>
    <w:rsid w:val="0009651C"/>
    <w:rsid w:val="00096E7D"/>
    <w:rsid w:val="000A0494"/>
    <w:rsid w:val="000A0C45"/>
    <w:rsid w:val="000A154D"/>
    <w:rsid w:val="000B2442"/>
    <w:rsid w:val="000B5877"/>
    <w:rsid w:val="000C2D81"/>
    <w:rsid w:val="000C3E0C"/>
    <w:rsid w:val="000D2B90"/>
    <w:rsid w:val="000D4E26"/>
    <w:rsid w:val="000D768D"/>
    <w:rsid w:val="000E5C85"/>
    <w:rsid w:val="000F2F05"/>
    <w:rsid w:val="00102D53"/>
    <w:rsid w:val="001116BA"/>
    <w:rsid w:val="001146B4"/>
    <w:rsid w:val="001173A3"/>
    <w:rsid w:val="00121A3E"/>
    <w:rsid w:val="00123FAA"/>
    <w:rsid w:val="00127592"/>
    <w:rsid w:val="00130221"/>
    <w:rsid w:val="00131EEB"/>
    <w:rsid w:val="001377AD"/>
    <w:rsid w:val="00140081"/>
    <w:rsid w:val="0014086F"/>
    <w:rsid w:val="00140DAE"/>
    <w:rsid w:val="00144292"/>
    <w:rsid w:val="00146993"/>
    <w:rsid w:val="00153A95"/>
    <w:rsid w:val="001661B9"/>
    <w:rsid w:val="0017629B"/>
    <w:rsid w:val="00176693"/>
    <w:rsid w:val="001902E6"/>
    <w:rsid w:val="001937B9"/>
    <w:rsid w:val="00194887"/>
    <w:rsid w:val="00195A14"/>
    <w:rsid w:val="001A476E"/>
    <w:rsid w:val="001B2466"/>
    <w:rsid w:val="001C5135"/>
    <w:rsid w:val="001C6911"/>
    <w:rsid w:val="001D4586"/>
    <w:rsid w:val="001E06B6"/>
    <w:rsid w:val="001E0AA2"/>
    <w:rsid w:val="001E23BE"/>
    <w:rsid w:val="001E2861"/>
    <w:rsid w:val="001E33B4"/>
    <w:rsid w:val="001E620E"/>
    <w:rsid w:val="001F0B23"/>
    <w:rsid w:val="00205475"/>
    <w:rsid w:val="00217679"/>
    <w:rsid w:val="00230AEA"/>
    <w:rsid w:val="00230B1E"/>
    <w:rsid w:val="00230FDB"/>
    <w:rsid w:val="00235072"/>
    <w:rsid w:val="00235838"/>
    <w:rsid w:val="0023629A"/>
    <w:rsid w:val="00241A6D"/>
    <w:rsid w:val="00245E1D"/>
    <w:rsid w:val="00246437"/>
    <w:rsid w:val="00246916"/>
    <w:rsid w:val="0024704D"/>
    <w:rsid w:val="002562EB"/>
    <w:rsid w:val="002575F0"/>
    <w:rsid w:val="00271277"/>
    <w:rsid w:val="002733CA"/>
    <w:rsid w:val="00276F03"/>
    <w:rsid w:val="00282BC0"/>
    <w:rsid w:val="00285243"/>
    <w:rsid w:val="00287AD5"/>
    <w:rsid w:val="002A2387"/>
    <w:rsid w:val="002B1D54"/>
    <w:rsid w:val="002B3C92"/>
    <w:rsid w:val="002C110D"/>
    <w:rsid w:val="002C13E2"/>
    <w:rsid w:val="002C2D82"/>
    <w:rsid w:val="002D5FA1"/>
    <w:rsid w:val="002E17C2"/>
    <w:rsid w:val="002E29F2"/>
    <w:rsid w:val="002E401D"/>
    <w:rsid w:val="002F155B"/>
    <w:rsid w:val="002F27C0"/>
    <w:rsid w:val="0030537D"/>
    <w:rsid w:val="0030604A"/>
    <w:rsid w:val="0030626E"/>
    <w:rsid w:val="00310BAD"/>
    <w:rsid w:val="00314205"/>
    <w:rsid w:val="003143FF"/>
    <w:rsid w:val="003152C5"/>
    <w:rsid w:val="00324E48"/>
    <w:rsid w:val="00326874"/>
    <w:rsid w:val="00330BF6"/>
    <w:rsid w:val="00331C47"/>
    <w:rsid w:val="0033273A"/>
    <w:rsid w:val="0033393B"/>
    <w:rsid w:val="00344596"/>
    <w:rsid w:val="0035327B"/>
    <w:rsid w:val="00353662"/>
    <w:rsid w:val="00353ABD"/>
    <w:rsid w:val="00356137"/>
    <w:rsid w:val="00357927"/>
    <w:rsid w:val="003604B8"/>
    <w:rsid w:val="00362FED"/>
    <w:rsid w:val="00364267"/>
    <w:rsid w:val="003660D5"/>
    <w:rsid w:val="00373D96"/>
    <w:rsid w:val="003748FB"/>
    <w:rsid w:val="00381D60"/>
    <w:rsid w:val="0038707C"/>
    <w:rsid w:val="00387420"/>
    <w:rsid w:val="003907D1"/>
    <w:rsid w:val="003927DD"/>
    <w:rsid w:val="003964D8"/>
    <w:rsid w:val="003A0ECA"/>
    <w:rsid w:val="003A298A"/>
    <w:rsid w:val="003A45CD"/>
    <w:rsid w:val="003A6721"/>
    <w:rsid w:val="003B5676"/>
    <w:rsid w:val="003B6E7E"/>
    <w:rsid w:val="003C3979"/>
    <w:rsid w:val="003D4A32"/>
    <w:rsid w:val="003D764F"/>
    <w:rsid w:val="003E7F62"/>
    <w:rsid w:val="003F30DB"/>
    <w:rsid w:val="003F4C83"/>
    <w:rsid w:val="003F7C23"/>
    <w:rsid w:val="0040547B"/>
    <w:rsid w:val="00412A89"/>
    <w:rsid w:val="00414AFC"/>
    <w:rsid w:val="004163CE"/>
    <w:rsid w:val="00417CF5"/>
    <w:rsid w:val="00422F03"/>
    <w:rsid w:val="00444DBC"/>
    <w:rsid w:val="00447D2B"/>
    <w:rsid w:val="00457E1F"/>
    <w:rsid w:val="00463230"/>
    <w:rsid w:val="004662F2"/>
    <w:rsid w:val="004708D6"/>
    <w:rsid w:val="0047271C"/>
    <w:rsid w:val="0047385C"/>
    <w:rsid w:val="00484937"/>
    <w:rsid w:val="0048617F"/>
    <w:rsid w:val="00487E19"/>
    <w:rsid w:val="004929E8"/>
    <w:rsid w:val="00492B9A"/>
    <w:rsid w:val="0049331A"/>
    <w:rsid w:val="004A4612"/>
    <w:rsid w:val="004B2986"/>
    <w:rsid w:val="004B474F"/>
    <w:rsid w:val="004B5B41"/>
    <w:rsid w:val="004B799C"/>
    <w:rsid w:val="004C2679"/>
    <w:rsid w:val="004C7177"/>
    <w:rsid w:val="004D352D"/>
    <w:rsid w:val="004E6BC5"/>
    <w:rsid w:val="004F2144"/>
    <w:rsid w:val="004F3448"/>
    <w:rsid w:val="004F5221"/>
    <w:rsid w:val="00501D96"/>
    <w:rsid w:val="00503927"/>
    <w:rsid w:val="005054FE"/>
    <w:rsid w:val="00505C5A"/>
    <w:rsid w:val="00510B4F"/>
    <w:rsid w:val="00511BC2"/>
    <w:rsid w:val="005233EF"/>
    <w:rsid w:val="00526FA8"/>
    <w:rsid w:val="00531D6A"/>
    <w:rsid w:val="00534198"/>
    <w:rsid w:val="00535F3F"/>
    <w:rsid w:val="005415E5"/>
    <w:rsid w:val="005623AD"/>
    <w:rsid w:val="00564225"/>
    <w:rsid w:val="00564CA6"/>
    <w:rsid w:val="00571649"/>
    <w:rsid w:val="00571D18"/>
    <w:rsid w:val="00572BE3"/>
    <w:rsid w:val="00574B31"/>
    <w:rsid w:val="00583EAC"/>
    <w:rsid w:val="00593106"/>
    <w:rsid w:val="005966C4"/>
    <w:rsid w:val="00596D8F"/>
    <w:rsid w:val="005A3D55"/>
    <w:rsid w:val="005A7A03"/>
    <w:rsid w:val="005C0EEB"/>
    <w:rsid w:val="005C1BE0"/>
    <w:rsid w:val="005C289C"/>
    <w:rsid w:val="005C2F39"/>
    <w:rsid w:val="005C5449"/>
    <w:rsid w:val="005C5DB2"/>
    <w:rsid w:val="005C743D"/>
    <w:rsid w:val="005D0677"/>
    <w:rsid w:val="005D181F"/>
    <w:rsid w:val="005D59DE"/>
    <w:rsid w:val="005D7642"/>
    <w:rsid w:val="005E00D1"/>
    <w:rsid w:val="005F05A6"/>
    <w:rsid w:val="005F200A"/>
    <w:rsid w:val="005F553E"/>
    <w:rsid w:val="005F6E91"/>
    <w:rsid w:val="00600708"/>
    <w:rsid w:val="00605586"/>
    <w:rsid w:val="00605DD3"/>
    <w:rsid w:val="00611F17"/>
    <w:rsid w:val="00614DB9"/>
    <w:rsid w:val="006155E7"/>
    <w:rsid w:val="006161EF"/>
    <w:rsid w:val="006218E0"/>
    <w:rsid w:val="00624B2D"/>
    <w:rsid w:val="006250AB"/>
    <w:rsid w:val="00627A4F"/>
    <w:rsid w:val="0063007E"/>
    <w:rsid w:val="00630901"/>
    <w:rsid w:val="00634161"/>
    <w:rsid w:val="0063459A"/>
    <w:rsid w:val="00636864"/>
    <w:rsid w:val="00637C38"/>
    <w:rsid w:val="00654695"/>
    <w:rsid w:val="006561E9"/>
    <w:rsid w:val="0065657D"/>
    <w:rsid w:val="00661D6D"/>
    <w:rsid w:val="00665F54"/>
    <w:rsid w:val="006665C8"/>
    <w:rsid w:val="00675D64"/>
    <w:rsid w:val="006772DC"/>
    <w:rsid w:val="006805A5"/>
    <w:rsid w:val="00682FF2"/>
    <w:rsid w:val="00690942"/>
    <w:rsid w:val="00691C10"/>
    <w:rsid w:val="0069264B"/>
    <w:rsid w:val="00692AA4"/>
    <w:rsid w:val="006968BA"/>
    <w:rsid w:val="006A0D19"/>
    <w:rsid w:val="006A0DE9"/>
    <w:rsid w:val="006A0EBD"/>
    <w:rsid w:val="006A1740"/>
    <w:rsid w:val="006A1F52"/>
    <w:rsid w:val="006A1FFE"/>
    <w:rsid w:val="006A2927"/>
    <w:rsid w:val="006B0DC4"/>
    <w:rsid w:val="006B1AE7"/>
    <w:rsid w:val="006B6DDA"/>
    <w:rsid w:val="006C2E7B"/>
    <w:rsid w:val="006C73AA"/>
    <w:rsid w:val="006D06F2"/>
    <w:rsid w:val="006D3B8C"/>
    <w:rsid w:val="006D50FD"/>
    <w:rsid w:val="006D7B64"/>
    <w:rsid w:val="006E3242"/>
    <w:rsid w:val="006E4306"/>
    <w:rsid w:val="006E66CC"/>
    <w:rsid w:val="006E7E50"/>
    <w:rsid w:val="006F19E1"/>
    <w:rsid w:val="006F2E96"/>
    <w:rsid w:val="00700804"/>
    <w:rsid w:val="00700A38"/>
    <w:rsid w:val="00701570"/>
    <w:rsid w:val="00707185"/>
    <w:rsid w:val="0071583A"/>
    <w:rsid w:val="007178D8"/>
    <w:rsid w:val="00724CD9"/>
    <w:rsid w:val="007314D1"/>
    <w:rsid w:val="00741DEB"/>
    <w:rsid w:val="0074461C"/>
    <w:rsid w:val="00755799"/>
    <w:rsid w:val="0076043B"/>
    <w:rsid w:val="0076349B"/>
    <w:rsid w:val="00771920"/>
    <w:rsid w:val="007731A1"/>
    <w:rsid w:val="00776D9E"/>
    <w:rsid w:val="0078257E"/>
    <w:rsid w:val="0078668F"/>
    <w:rsid w:val="0078699E"/>
    <w:rsid w:val="00786E1B"/>
    <w:rsid w:val="00793E77"/>
    <w:rsid w:val="007A0813"/>
    <w:rsid w:val="007A3C77"/>
    <w:rsid w:val="007A440B"/>
    <w:rsid w:val="007A4CE6"/>
    <w:rsid w:val="007B0EF9"/>
    <w:rsid w:val="007B1DC0"/>
    <w:rsid w:val="007B1E7A"/>
    <w:rsid w:val="007D3F2A"/>
    <w:rsid w:val="007E38EB"/>
    <w:rsid w:val="00810B3F"/>
    <w:rsid w:val="00810F1B"/>
    <w:rsid w:val="00812EA2"/>
    <w:rsid w:val="00813487"/>
    <w:rsid w:val="0081713A"/>
    <w:rsid w:val="008179A6"/>
    <w:rsid w:val="00821BB9"/>
    <w:rsid w:val="008258B1"/>
    <w:rsid w:val="0083442F"/>
    <w:rsid w:val="0084132F"/>
    <w:rsid w:val="00844B4F"/>
    <w:rsid w:val="00853458"/>
    <w:rsid w:val="0085739E"/>
    <w:rsid w:val="00872956"/>
    <w:rsid w:val="00875CE1"/>
    <w:rsid w:val="00881E57"/>
    <w:rsid w:val="00883A18"/>
    <w:rsid w:val="00884680"/>
    <w:rsid w:val="00885E49"/>
    <w:rsid w:val="00885E73"/>
    <w:rsid w:val="008A1690"/>
    <w:rsid w:val="008A1F00"/>
    <w:rsid w:val="008A212C"/>
    <w:rsid w:val="008A2F64"/>
    <w:rsid w:val="008A445B"/>
    <w:rsid w:val="008A5953"/>
    <w:rsid w:val="008A5E15"/>
    <w:rsid w:val="008B1630"/>
    <w:rsid w:val="008B51C1"/>
    <w:rsid w:val="008C0A93"/>
    <w:rsid w:val="008C110D"/>
    <w:rsid w:val="008C135F"/>
    <w:rsid w:val="008C4C6D"/>
    <w:rsid w:val="008D0ABC"/>
    <w:rsid w:val="008D0EA5"/>
    <w:rsid w:val="008D64B5"/>
    <w:rsid w:val="008E5075"/>
    <w:rsid w:val="008E786D"/>
    <w:rsid w:val="008F4DBC"/>
    <w:rsid w:val="008F607F"/>
    <w:rsid w:val="009028F4"/>
    <w:rsid w:val="00904600"/>
    <w:rsid w:val="009173E3"/>
    <w:rsid w:val="00920608"/>
    <w:rsid w:val="00922E9E"/>
    <w:rsid w:val="00922FC0"/>
    <w:rsid w:val="00924A27"/>
    <w:rsid w:val="00925A36"/>
    <w:rsid w:val="00925C6C"/>
    <w:rsid w:val="009269CD"/>
    <w:rsid w:val="00927043"/>
    <w:rsid w:val="0093616D"/>
    <w:rsid w:val="0094018D"/>
    <w:rsid w:val="00940E22"/>
    <w:rsid w:val="0095277A"/>
    <w:rsid w:val="0096100D"/>
    <w:rsid w:val="009626CF"/>
    <w:rsid w:val="00967E9A"/>
    <w:rsid w:val="00967FB8"/>
    <w:rsid w:val="00972733"/>
    <w:rsid w:val="009765D5"/>
    <w:rsid w:val="00977169"/>
    <w:rsid w:val="00985921"/>
    <w:rsid w:val="00990411"/>
    <w:rsid w:val="00996720"/>
    <w:rsid w:val="00997C4F"/>
    <w:rsid w:val="009A03E6"/>
    <w:rsid w:val="009A0C4F"/>
    <w:rsid w:val="009A366C"/>
    <w:rsid w:val="009A578E"/>
    <w:rsid w:val="009A79AF"/>
    <w:rsid w:val="009B18CA"/>
    <w:rsid w:val="009B3B1D"/>
    <w:rsid w:val="009B3B95"/>
    <w:rsid w:val="009B4692"/>
    <w:rsid w:val="009B6420"/>
    <w:rsid w:val="009B744F"/>
    <w:rsid w:val="009C46FE"/>
    <w:rsid w:val="009C498C"/>
    <w:rsid w:val="009D73DE"/>
    <w:rsid w:val="009D7FA3"/>
    <w:rsid w:val="009E3D0D"/>
    <w:rsid w:val="009E5CB2"/>
    <w:rsid w:val="009F0194"/>
    <w:rsid w:val="009F67BE"/>
    <w:rsid w:val="009F6B2F"/>
    <w:rsid w:val="009F7641"/>
    <w:rsid w:val="009F7E69"/>
    <w:rsid w:val="00A04E5D"/>
    <w:rsid w:val="00A0536A"/>
    <w:rsid w:val="00A11A3B"/>
    <w:rsid w:val="00A1569C"/>
    <w:rsid w:val="00A2080F"/>
    <w:rsid w:val="00A213C9"/>
    <w:rsid w:val="00A23021"/>
    <w:rsid w:val="00A30A15"/>
    <w:rsid w:val="00A30E93"/>
    <w:rsid w:val="00A45DDD"/>
    <w:rsid w:val="00A46ED1"/>
    <w:rsid w:val="00A4721F"/>
    <w:rsid w:val="00A53C78"/>
    <w:rsid w:val="00A6198E"/>
    <w:rsid w:val="00A638D8"/>
    <w:rsid w:val="00A63D5D"/>
    <w:rsid w:val="00A67719"/>
    <w:rsid w:val="00A70A7E"/>
    <w:rsid w:val="00A70DA8"/>
    <w:rsid w:val="00A72656"/>
    <w:rsid w:val="00A7443E"/>
    <w:rsid w:val="00A76D22"/>
    <w:rsid w:val="00A77631"/>
    <w:rsid w:val="00A776A5"/>
    <w:rsid w:val="00A830A7"/>
    <w:rsid w:val="00A90AEB"/>
    <w:rsid w:val="00A91089"/>
    <w:rsid w:val="00AA1062"/>
    <w:rsid w:val="00AA1EBD"/>
    <w:rsid w:val="00AA3923"/>
    <w:rsid w:val="00AA754D"/>
    <w:rsid w:val="00AC2BCE"/>
    <w:rsid w:val="00AC6FE4"/>
    <w:rsid w:val="00AD01C5"/>
    <w:rsid w:val="00AD6E53"/>
    <w:rsid w:val="00AE1645"/>
    <w:rsid w:val="00AE1B81"/>
    <w:rsid w:val="00AE20EF"/>
    <w:rsid w:val="00AF1FB0"/>
    <w:rsid w:val="00B01A9C"/>
    <w:rsid w:val="00B104AC"/>
    <w:rsid w:val="00B121DC"/>
    <w:rsid w:val="00B20B65"/>
    <w:rsid w:val="00B21ECD"/>
    <w:rsid w:val="00B2407E"/>
    <w:rsid w:val="00B36C20"/>
    <w:rsid w:val="00B41582"/>
    <w:rsid w:val="00B4368B"/>
    <w:rsid w:val="00B47308"/>
    <w:rsid w:val="00B47E9F"/>
    <w:rsid w:val="00B50759"/>
    <w:rsid w:val="00B5225B"/>
    <w:rsid w:val="00B6681F"/>
    <w:rsid w:val="00B70CA5"/>
    <w:rsid w:val="00B85B0C"/>
    <w:rsid w:val="00BA1280"/>
    <w:rsid w:val="00BA36E7"/>
    <w:rsid w:val="00BA61FE"/>
    <w:rsid w:val="00BB3E95"/>
    <w:rsid w:val="00BB55E2"/>
    <w:rsid w:val="00BD1287"/>
    <w:rsid w:val="00BD4E4C"/>
    <w:rsid w:val="00BE2558"/>
    <w:rsid w:val="00BF386A"/>
    <w:rsid w:val="00BF3E96"/>
    <w:rsid w:val="00C01B0C"/>
    <w:rsid w:val="00C03E33"/>
    <w:rsid w:val="00C146E3"/>
    <w:rsid w:val="00C25D81"/>
    <w:rsid w:val="00C35866"/>
    <w:rsid w:val="00C446B6"/>
    <w:rsid w:val="00C563CF"/>
    <w:rsid w:val="00C62C02"/>
    <w:rsid w:val="00C711D6"/>
    <w:rsid w:val="00C73A4E"/>
    <w:rsid w:val="00C7768B"/>
    <w:rsid w:val="00C77716"/>
    <w:rsid w:val="00C8013A"/>
    <w:rsid w:val="00C82BC9"/>
    <w:rsid w:val="00C9385D"/>
    <w:rsid w:val="00CA05DA"/>
    <w:rsid w:val="00CA22AE"/>
    <w:rsid w:val="00CA4AB9"/>
    <w:rsid w:val="00CA69B1"/>
    <w:rsid w:val="00CA7791"/>
    <w:rsid w:val="00CB342A"/>
    <w:rsid w:val="00CB6E2F"/>
    <w:rsid w:val="00CC3614"/>
    <w:rsid w:val="00CD0BBE"/>
    <w:rsid w:val="00CD315E"/>
    <w:rsid w:val="00CE5F75"/>
    <w:rsid w:val="00CE630E"/>
    <w:rsid w:val="00CF0913"/>
    <w:rsid w:val="00D02D70"/>
    <w:rsid w:val="00D05B34"/>
    <w:rsid w:val="00D112BB"/>
    <w:rsid w:val="00D277D7"/>
    <w:rsid w:val="00D3101B"/>
    <w:rsid w:val="00D376D5"/>
    <w:rsid w:val="00D4337F"/>
    <w:rsid w:val="00D4593D"/>
    <w:rsid w:val="00D45A91"/>
    <w:rsid w:val="00D47B2B"/>
    <w:rsid w:val="00D51763"/>
    <w:rsid w:val="00D5331C"/>
    <w:rsid w:val="00D53D1F"/>
    <w:rsid w:val="00D64C3B"/>
    <w:rsid w:val="00D70BD9"/>
    <w:rsid w:val="00D71122"/>
    <w:rsid w:val="00D8190E"/>
    <w:rsid w:val="00D83822"/>
    <w:rsid w:val="00D9113D"/>
    <w:rsid w:val="00D954D5"/>
    <w:rsid w:val="00DA0AE7"/>
    <w:rsid w:val="00DA17F0"/>
    <w:rsid w:val="00DA3253"/>
    <w:rsid w:val="00DB159D"/>
    <w:rsid w:val="00DB25A7"/>
    <w:rsid w:val="00DB5947"/>
    <w:rsid w:val="00DC1521"/>
    <w:rsid w:val="00DD1B32"/>
    <w:rsid w:val="00DD1CD2"/>
    <w:rsid w:val="00DD48AD"/>
    <w:rsid w:val="00DE6954"/>
    <w:rsid w:val="00DF42BA"/>
    <w:rsid w:val="00DF6AD8"/>
    <w:rsid w:val="00E0030E"/>
    <w:rsid w:val="00E019AA"/>
    <w:rsid w:val="00E04C34"/>
    <w:rsid w:val="00E05DC9"/>
    <w:rsid w:val="00E072A9"/>
    <w:rsid w:val="00E078A4"/>
    <w:rsid w:val="00E112E3"/>
    <w:rsid w:val="00E159C3"/>
    <w:rsid w:val="00E20BD2"/>
    <w:rsid w:val="00E22688"/>
    <w:rsid w:val="00E25E75"/>
    <w:rsid w:val="00E30980"/>
    <w:rsid w:val="00E34B8A"/>
    <w:rsid w:val="00E36F95"/>
    <w:rsid w:val="00E40B40"/>
    <w:rsid w:val="00E425DA"/>
    <w:rsid w:val="00E45504"/>
    <w:rsid w:val="00E4667E"/>
    <w:rsid w:val="00E51507"/>
    <w:rsid w:val="00E52BA6"/>
    <w:rsid w:val="00E5503A"/>
    <w:rsid w:val="00E5658A"/>
    <w:rsid w:val="00E56CC5"/>
    <w:rsid w:val="00E60D1A"/>
    <w:rsid w:val="00E85828"/>
    <w:rsid w:val="00E91D0A"/>
    <w:rsid w:val="00E97C5A"/>
    <w:rsid w:val="00EA03E3"/>
    <w:rsid w:val="00EA4AFE"/>
    <w:rsid w:val="00EA6BF0"/>
    <w:rsid w:val="00EB36FF"/>
    <w:rsid w:val="00EC47CB"/>
    <w:rsid w:val="00EC4E5D"/>
    <w:rsid w:val="00EC7AAE"/>
    <w:rsid w:val="00ED0605"/>
    <w:rsid w:val="00EE20C3"/>
    <w:rsid w:val="00EE26F2"/>
    <w:rsid w:val="00EE31FB"/>
    <w:rsid w:val="00EE5E89"/>
    <w:rsid w:val="00EE613A"/>
    <w:rsid w:val="00EF74DD"/>
    <w:rsid w:val="00EF7893"/>
    <w:rsid w:val="00F023A2"/>
    <w:rsid w:val="00F0618D"/>
    <w:rsid w:val="00F11657"/>
    <w:rsid w:val="00F16A43"/>
    <w:rsid w:val="00F24D2F"/>
    <w:rsid w:val="00F25D5B"/>
    <w:rsid w:val="00F2775D"/>
    <w:rsid w:val="00F3408F"/>
    <w:rsid w:val="00F408CE"/>
    <w:rsid w:val="00F44337"/>
    <w:rsid w:val="00F50EA3"/>
    <w:rsid w:val="00F55B16"/>
    <w:rsid w:val="00F64D41"/>
    <w:rsid w:val="00F65A4A"/>
    <w:rsid w:val="00F6777A"/>
    <w:rsid w:val="00F70ABC"/>
    <w:rsid w:val="00F812B0"/>
    <w:rsid w:val="00FA5CA9"/>
    <w:rsid w:val="00FB03ED"/>
    <w:rsid w:val="00FB5192"/>
    <w:rsid w:val="00FC3937"/>
    <w:rsid w:val="00FC57D3"/>
    <w:rsid w:val="00FC79C9"/>
    <w:rsid w:val="00FD6C30"/>
    <w:rsid w:val="00FF27C8"/>
    <w:rsid w:val="00FF2954"/>
    <w:rsid w:val="00FF4140"/>
    <w:rsid w:val="00FF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48344E4"/>
  <w15:chartTrackingRefBased/>
  <w15:docId w15:val="{6798C3FA-4917-44DE-ACC4-9C8584466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85C"/>
    <w:pPr>
      <w:overflowPunct w:val="0"/>
      <w:autoSpaceDE w:val="0"/>
      <w:autoSpaceDN w:val="0"/>
      <w:adjustRightInd w:val="0"/>
      <w:textAlignment w:val="baseline"/>
    </w:pPr>
    <w:rPr>
      <w:lang w:val="es-ES_tradnl"/>
    </w:rPr>
  </w:style>
  <w:style w:type="paragraph" w:styleId="Ttulo3">
    <w:name w:val="heading 3"/>
    <w:basedOn w:val="Normal"/>
    <w:next w:val="Normal"/>
    <w:link w:val="Ttulo3Car"/>
    <w:qFormat/>
    <w:rsid w:val="004C2679"/>
    <w:pPr>
      <w:keepNext/>
      <w:overflowPunct/>
      <w:autoSpaceDE/>
      <w:autoSpaceDN/>
      <w:adjustRightInd/>
      <w:jc w:val="both"/>
      <w:textAlignment w:val="auto"/>
      <w:outlineLvl w:val="2"/>
    </w:pPr>
    <w:rPr>
      <w:b/>
      <w:bCs/>
      <w:sz w:val="22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47385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47385C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605586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rsid w:val="004C2679"/>
    <w:rPr>
      <w:b/>
      <w:bCs/>
      <w:sz w:val="22"/>
      <w:szCs w:val="24"/>
    </w:rPr>
  </w:style>
  <w:style w:type="character" w:styleId="Hipervnculo">
    <w:name w:val="Hyperlink"/>
    <w:uiPriority w:val="99"/>
    <w:rsid w:val="003A6721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121A3E"/>
    <w:pPr>
      <w:ind w:left="708"/>
    </w:pPr>
  </w:style>
  <w:style w:type="character" w:customStyle="1" w:styleId="EncabezadoCar">
    <w:name w:val="Encabezado Car"/>
    <w:basedOn w:val="Fuentedeprrafopredeter"/>
    <w:link w:val="Encabezado"/>
    <w:rsid w:val="00922FC0"/>
    <w:rPr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A4AB9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4198">
          <w:marLeft w:val="50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93642">
          <w:marLeft w:val="50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4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04931">
          <w:marLeft w:val="50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1924">
          <w:marLeft w:val="50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3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8212">
          <w:marLeft w:val="50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2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41085">
          <w:marLeft w:val="50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42703">
          <w:marLeft w:val="50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37372">
          <w:marLeft w:val="50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4018">
          <w:marLeft w:val="50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1083">
          <w:marLeft w:val="50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02764">
          <w:marLeft w:val="50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999F0.D666003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Hospital\HOSPITAL\MEDICOS\INFORMES%20HOSPITAL\INGRESOS\Ingresos%20Hospital%202023\4-%20INFORME%20INGRESO%20-%20%20-%20copia%20-%20copia%20-%20copia%20-%20copia%20-%20copi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6D361-0575-42E0-808F-BC8496292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Y:\Hospital\HOSPITAL\MEDICOS\INFORMES HOSPITAL\INGRESOS\Ingresos Hospital 2023\4- INFORME INGRESO -  - copia - copia - copia - copia - copia.dotx</Template>
  <TotalTime>19</TotalTime>
  <Pages>2</Pages>
  <Words>167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MOTIVO DE INGRESO  ha sido remitido por la seguridad social</vt:lpstr>
    </vt:vector>
  </TitlesOfParts>
  <Company>-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MOTIVO DE INGRESO  ha sido remitido por la seguridad social</dc:title>
  <dc:subject/>
  <dc:creator>neurologia2</dc:creator>
  <cp:keywords/>
  <dc:description/>
  <cp:lastModifiedBy>Javi González</cp:lastModifiedBy>
  <cp:revision>6</cp:revision>
  <cp:lastPrinted>2023-03-02T10:13:00Z</cp:lastPrinted>
  <dcterms:created xsi:type="dcterms:W3CDTF">2025-11-04T09:12:00Z</dcterms:created>
  <dcterms:modified xsi:type="dcterms:W3CDTF">2026-05-01T11:30:00Z</dcterms:modified>
</cp:coreProperties>
</file>