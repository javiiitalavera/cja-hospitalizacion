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60"/>
      </w:pPr>
      <w:r>
        <w:rPr>
          <w:rFonts w:ascii="Calibri" w:hAnsi="Calibri"/>
        </w:rPr>
        <w:t>Plantilla técnica de CJA Hospital. El contenido del informe se genera automáticamente desde la aplicación.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D7A68" w14:textId="77777777">
      <w:r>
        <w:separator/>
      </w:r>
    </w:p>
  </w:endnote>
  <w:endnote w:type="continuationSeparator" w:id="0">
    <w:p w14:paraId="6CB37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otham Book">
    <w:altName w:val="Calibri"/>
    <w:panose1 w:val="020B0604020202020204"/>
    <w:charset w:val="00"/>
    <w:family w:val="modern"/>
    <w:pitch w:val="variable"/>
    <w:sig w:usb0="A00000AF" w:usb1="5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4473170"/>
      <w:docPartObj>
        <w:docPartGallery w:val="Page Numbers (Bottom of Page)"/>
        <w:docPartUnique/>
      </w:docPartObj>
    </w:sdtPr>
    <w:sdtContent>
      <w:p w14:paraId="4FC41A04" w14:textId="3FB2BB9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787DD6" w14:textId="7777777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F9C2" w14:textId="77777777">
      <w:r>
        <w:separator/>
      </w:r>
    </w:p>
  </w:footnote>
  <w:footnote w:type="continuationSeparator" w:id="0">
    <w:p w14:paraId="579B27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BF91" w14:textId="32BF0469">
    <w:pPr>
      <w:pStyle w:val="Encabezado"/>
      <w:rPr>
        <w:lang w:val="fr-FR"/>
      </w:rPr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D456EC0" wp14:editId="0BB680C3">
              <wp:simplePos x="0" y="0"/>
              <wp:positionH relativeFrom="column">
                <wp:posOffset>2771775</wp:posOffset>
              </wp:positionH>
              <wp:positionV relativeFrom="paragraph">
                <wp:posOffset>-130810</wp:posOffset>
              </wp:positionV>
              <wp:extent cx="2628900" cy="1774190"/>
              <wp:effectExtent l="0" t="2540" r="0" b="4445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17741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BA25C8" w14:textId="17F0A8AF">
                          <w:pPr>
                            <w:spacing w:line="240" w:lineRule="auto"/>
                            <w:rPr>
                              <w:rFonts w:ascii="Gotham Book" w:hAnsi="Gotham Book"/>
                              <w:b/>
                              <w:lang w:val="es-ES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>INFORME DE</w:t>
                          </w:r>
                          <w:r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rFonts w:ascii="Gotham Book" w:hAnsi="Gotham Book"/>
                              <w:b/>
                              <w:lang w:val="es-ES"/>
                            </w:rPr>
                            <w:t>INGRESO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ab/>
                          </w:r>
                        </w:p>
                        <w:p w14:paraId="68A127E7" w14:textId="77777777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</w:p>
                        <w:p w14:paraId="72FDD9B6" w14:textId="0673AEE0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Nombre: </w:t>
                          </w: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 </w:t>
                          </w:r>
                        </w:p>
                        <w:p w14:paraId="0F9617BA" w14:textId="2FD45129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Primer Apellido: </w:t>
                          </w:r>
                        </w:p>
                        <w:p w14:paraId="0C18F0BF" w14:textId="7C895C64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Segundo Apellido: </w:t>
                          </w:r>
                        </w:p>
                        <w:p w14:paraId="33D88F60" w14:textId="3CAA6C21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Fecha de nacimiento: </w:t>
                          </w:r>
                        </w:p>
                        <w:p w14:paraId="1601345D" w14:textId="7102F4F1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</w:rPr>
                          </w:pPr>
                          <w:r>
                            <w:rPr>
                              <w:rFonts w:ascii="Gotham Book" w:hAnsi="Gotham Book"/>
                              <w:b/>
                            </w:rPr>
                            <w:t xml:space="preserve">Fecha de ingreso: </w:t>
                          </w:r>
                        </w:p>
                        <w:p w14:paraId="5E93C3C7" w14:textId="197BC248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  <w:tab w:val="left" w:pos="6237"/>
                              <w:tab w:val="left" w:pos="8505"/>
                            </w:tabs>
                            <w:spacing w:line="240" w:lineRule="auto"/>
                            <w:rPr>
                              <w:rFonts w:ascii="Gotham Book" w:hAnsi="Gotham Book"/>
                              <w:b/>
                              <w:lang w:val="fr-FR"/>
                            </w:rPr>
                          </w:pPr>
                          <w:proofErr w:type="gramStart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CIPNA:</w:t>
                          </w:r>
                          <w:proofErr w:type="gramEnd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 xml:space="preserve"> </w:t>
                          </w:r>
                        </w:p>
                        <w:p w14:paraId="54BDF77C" w14:textId="429A2772">
                          <w:pPr>
                            <w:rPr>
                              <w:lang w:val="es-ES"/>
                            </w:rPr>
                          </w:pPr>
                          <w:proofErr w:type="gramStart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>NHC:</w:t>
                          </w:r>
                          <w:proofErr w:type="gramEnd"/>
                          <w:r>
                            <w:rPr>
                              <w:rFonts w:ascii="Gotham Book" w:hAnsi="Gotham Book"/>
                              <w:b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456EC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18.25pt;margin-top:-10.3pt;width:207pt;height:13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" stroked="f" strokeweight=".25pt">
              <v:textbox>
                <w:txbxContent>
                  <w:p w14:paraId="08BA25C8" w14:textId="17F0A8AF">
                    <w:pPr>
                      <w:spacing w:line="240" w:lineRule="auto"/>
                      <w:rPr>
                        <w:rFonts w:ascii="Gotham Book" w:hAnsi="Gotham Book"/>
                        <w:b/>
                        <w:lang w:val="es-ES"/>
                      </w:rPr>
                    </w:pPr>
                    <w:r>
                      <w:rPr>
                        <w:rFonts w:ascii="Gotham Book" w:hAnsi="Gotham Book"/>
                        <w:b/>
                        <w:lang w:val="es-ES"/>
                      </w:rPr>
                      <w:t>INFORME DE</w:t>
                    </w:r>
                    <w:r>
                      <w:rPr>
                        <w:rFonts w:ascii="Gotham Book" w:hAnsi="Gotham Book"/>
                        <w:b/>
                        <w:lang w:val="es-ES"/>
                      </w:rPr>
                      <w:t xml:space="preserve"> </w:t>
                    </w:r>
                    <w:r>
                      <w:rPr>
                        <w:rFonts w:ascii="Gotham Book" w:hAnsi="Gotham Book"/>
                        <w:b/>
                        <w:lang w:val="es-ES"/>
                      </w:rPr>
                      <w:t>INGRESO</w:t>
                    </w:r>
                    <w:r>
                      <w:rPr>
                        <w:b/>
                        <w:sz w:val="24"/>
                        <w:szCs w:val="24"/>
                      </w:rPr>
                      <w:tab/>
                    </w:r>
                  </w:p>
                  <w:p w14:paraId="68A127E7" w14:textId="77777777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</w:p>
                  <w:p w14:paraId="72FDD9B6" w14:textId="0673AEE0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Nombre: </w:t>
                    </w:r>
                    <w:r>
                      <w:rPr>
                        <w:rFonts w:ascii="Gotham Book" w:hAnsi="Gotham Book"/>
                        <w:b/>
                      </w:rPr>
                      <w:t xml:space="preserve"> </w:t>
                    </w:r>
                  </w:p>
                  <w:p w14:paraId="0F9617BA" w14:textId="2FD45129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Primer Apellido: </w:t>
                    </w:r>
                  </w:p>
                  <w:p w14:paraId="0C18F0BF" w14:textId="7C895C64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Segundo Apellido: </w:t>
                    </w:r>
                  </w:p>
                  <w:p w14:paraId="33D88F60" w14:textId="3CAA6C21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Fecha de nacimiento: </w:t>
                    </w:r>
                  </w:p>
                  <w:p w14:paraId="1601345D" w14:textId="7102F4F1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</w:rPr>
                    </w:pPr>
                    <w:r>
                      <w:rPr>
                        <w:rFonts w:ascii="Gotham Book" w:hAnsi="Gotham Book"/>
                        <w:b/>
                      </w:rPr>
                      <w:t xml:space="preserve">Fecha de ingreso: </w:t>
                    </w:r>
                  </w:p>
                  <w:p w14:paraId="5E93C3C7" w14:textId="197BC248">
                    <w:pPr>
                      <w:pStyle w:val="Encabezado"/>
                      <w:tabs>
                        <w:tab w:val="clear" w:pos="4252"/>
                        <w:tab w:val="clear" w:pos="8504"/>
                        <w:tab w:val="left" w:pos="6237"/>
                        <w:tab w:val="left" w:pos="8505"/>
                      </w:tabs>
                      <w:spacing w:line="240" w:lineRule="auto"/>
                      <w:rPr>
                        <w:rFonts w:ascii="Gotham Book" w:hAnsi="Gotham Book"/>
                        <w:b/>
                        <w:lang w:val="fr-FR"/>
                      </w:rPr>
                    </w:pPr>
                    <w:proofErr w:type="gramStart"/>
                    <w:r>
                      <w:rPr>
                        <w:rFonts w:ascii="Gotham Book" w:hAnsi="Gotham Book"/>
                        <w:b/>
                        <w:lang w:val="fr-FR"/>
                      </w:rPr>
                      <w:t>CIPNA:</w:t>
                    </w:r>
                    <w:proofErr w:type="gramEnd"/>
                    <w:r>
                      <w:rPr>
                        <w:rFonts w:ascii="Gotham Book" w:hAnsi="Gotham Book"/>
                        <w:b/>
                        <w:lang w:val="fr-FR"/>
                      </w:rPr>
                      <w:t xml:space="preserve"> </w:t>
                    </w:r>
                  </w:p>
                  <w:p w14:paraId="54BDF77C" w14:textId="429A2772">
                    <w:pPr>
                      <w:rPr>
                        <w:lang w:val="es-ES"/>
                      </w:rPr>
                    </w:pPr>
                    <w:proofErr w:type="gramStart"/>
                    <w:r>
                      <w:rPr>
                        <w:rFonts w:ascii="Gotham Book" w:hAnsi="Gotham Book"/>
                        <w:b/>
                        <w:lang w:val="fr-FR"/>
                      </w:rPr>
                      <w:t>NHC:</w:t>
                    </w:r>
                    <w:proofErr w:type="gramEnd"/>
                    <w:r>
                      <w:rPr>
                        <w:rFonts w:ascii="Gotham Book" w:hAnsi="Gotham Book"/>
                        <w:b/>
                        <w:lang w:val="fr-FR"/>
                      </w:rPr>
                      <w:t xml:space="preserve"> </w:t>
                    </w:r>
                    <w:r>
                      <w:rPr>
                        <w:b/>
                        <w:sz w:val="24"/>
                        <w:szCs w:val="24"/>
                      </w:rPr>
                      <w:t xml:space="preserve">             </w:t>
                    </w:r>
                  </w:p>
                </w:txbxContent>
              </v:textbox>
            </v:shape>
          </w:pict>
        </mc:Fallback>
      </mc:AlternateContent>
    </w:r>
    <w:r>
      <w:rPr>
        <w:rFonts w:ascii="Minion Pro" w:hAnsi="Minion Pro"/>
        <w:color w:val="1D345D"/>
        <w:sz w:val="24"/>
        <w:szCs w:val="24"/>
      </w:rPr>
      <w:t xml:space="preserve"> </w:t>
    </w:r>
    <w:r>
      <w:rPr>
        <w:rFonts w:ascii="Minion Pro" w:hAnsi="Minion Pro"/>
        <w:noProof/>
        <w:color w:val="1D345D"/>
        <w:sz w:val="24"/>
        <w:szCs w:val="24"/>
      </w:rPr>
      <w:drawing>
        <wp:inline distT="0" distB="0" distL="0" distR="0" wp14:anchorId="26E96E24" wp14:editId="0A342DDD">
          <wp:extent cx="2171700" cy="939317"/>
          <wp:effectExtent l="0" t="0" r="0" b="0"/>
          <wp:docPr id="1013837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136" cy="9438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D4BFFAE" w14:textId="77777777">
    <w:pPr>
      <w:pStyle w:val="Encabezado"/>
      <w:rPr>
        <w:lang w:val="fr-FR"/>
      </w:rPr>
    </w:pPr>
  </w:p>
  <w:p w14:paraId="179CA688" w14:textId="77777777">
    <w:pPr>
      <w:pStyle w:val="Encabezado"/>
      <w:rPr>
        <w:lang w:val="fr-FR"/>
      </w:rPr>
    </w:pPr>
  </w:p>
  <w:p w14:paraId="6FAD6DAB" w14:textId="77777777">
    <w:pPr>
      <w:pStyle w:val="Encabezado"/>
      <w:rPr>
        <w:lang w:val="fr-FR"/>
      </w:rPr>
    </w:pPr>
  </w:p>
  <w:p w14:paraId="6B553726" w14:textId="77777777">
    <w:pPr>
      <w:pStyle w:val="Encabezado"/>
      <w:rPr>
        <w:lang w:val="fr-FR"/>
      </w:rPr>
    </w:pPr>
  </w:p>
  <w:p w14:paraId="3F319ABA" w14:textId="77777777">
    <w:pPr>
      <w:pStyle w:val="Encabezado"/>
      <w:rPr>
        <w:lang w:val="fr-FR"/>
      </w:rPr>
    </w:pPr>
  </w:p>
  <w:p w14:paraId="6D099707" w14:textId="77777777">
    <w:pPr>
      <w:pStyle w:val="Encabezad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4471"/>
    <w:multiLevelType w:val="hybridMultilevel"/>
    <w:tmpl w:val="CFAA3E54"/>
    <w:lvl w:ilvl="0" w:tplc="23C225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37D3A"/>
    <w:multiLevelType w:val="hybridMultilevel"/>
    <w:tmpl w:val="BD227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C4D"/>
    <w:multiLevelType w:val="hybridMultilevel"/>
    <w:tmpl w:val="C6460F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E2E8D"/>
    <w:multiLevelType w:val="hybridMultilevel"/>
    <w:tmpl w:val="2B32958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81928"/>
    <w:multiLevelType w:val="hybridMultilevel"/>
    <w:tmpl w:val="58F62C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0915"/>
    <w:multiLevelType w:val="hybridMultilevel"/>
    <w:tmpl w:val="3966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F1493"/>
    <w:multiLevelType w:val="hybridMultilevel"/>
    <w:tmpl w:val="60EA8158"/>
    <w:lvl w:ilvl="0" w:tplc="D68425A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D22C4"/>
    <w:multiLevelType w:val="hybridMultilevel"/>
    <w:tmpl w:val="9B8E1282"/>
    <w:lvl w:ilvl="0" w:tplc="B4D4E0FA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B6D60"/>
    <w:multiLevelType w:val="hybridMultilevel"/>
    <w:tmpl w:val="7E54DD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8743B"/>
    <w:multiLevelType w:val="hybridMultilevel"/>
    <w:tmpl w:val="2D7EC1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A74E0"/>
    <w:multiLevelType w:val="hybridMultilevel"/>
    <w:tmpl w:val="13D04F1C"/>
    <w:lvl w:ilvl="0" w:tplc="B590D47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C748F"/>
    <w:multiLevelType w:val="hybridMultilevel"/>
    <w:tmpl w:val="AE8258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E3C95"/>
    <w:multiLevelType w:val="hybridMultilevel"/>
    <w:tmpl w:val="E54666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D707F"/>
    <w:multiLevelType w:val="hybridMultilevel"/>
    <w:tmpl w:val="97B8F292"/>
    <w:lvl w:ilvl="0" w:tplc="3F7A952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E20A5"/>
    <w:multiLevelType w:val="hybridMultilevel"/>
    <w:tmpl w:val="46102414"/>
    <w:lvl w:ilvl="0" w:tplc="7BCCB4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F6075"/>
    <w:multiLevelType w:val="hybridMultilevel"/>
    <w:tmpl w:val="B650996A"/>
    <w:lvl w:ilvl="0" w:tplc="E1E6BA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785480"/>
    <w:multiLevelType w:val="hybridMultilevel"/>
    <w:tmpl w:val="B79434F4"/>
    <w:lvl w:ilvl="0" w:tplc="86FE54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830C5"/>
    <w:multiLevelType w:val="hybridMultilevel"/>
    <w:tmpl w:val="3A80909E"/>
    <w:lvl w:ilvl="0" w:tplc="931892C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0E7D83"/>
    <w:multiLevelType w:val="hybridMultilevel"/>
    <w:tmpl w:val="BE542A8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05E09"/>
    <w:multiLevelType w:val="hybridMultilevel"/>
    <w:tmpl w:val="AD88B3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6F2BDE"/>
    <w:multiLevelType w:val="hybridMultilevel"/>
    <w:tmpl w:val="E6083E44"/>
    <w:lvl w:ilvl="0" w:tplc="DEE0C45E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81CFC"/>
    <w:multiLevelType w:val="hybridMultilevel"/>
    <w:tmpl w:val="439E8D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9C5B4D"/>
    <w:multiLevelType w:val="hybridMultilevel"/>
    <w:tmpl w:val="C35C41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945A09"/>
    <w:multiLevelType w:val="hybridMultilevel"/>
    <w:tmpl w:val="9070A01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70176802"/>
    <w:multiLevelType w:val="hybridMultilevel"/>
    <w:tmpl w:val="E31A0B52"/>
    <w:lvl w:ilvl="0" w:tplc="D68425A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360A2"/>
    <w:multiLevelType w:val="hybridMultilevel"/>
    <w:tmpl w:val="5D469CE8"/>
    <w:lvl w:ilvl="0" w:tplc="2B04B1F4">
      <w:numFmt w:val="bullet"/>
      <w:lvlText w:val="-"/>
      <w:lvlJc w:val="left"/>
      <w:pPr>
        <w:ind w:left="720" w:hanging="360"/>
      </w:pPr>
      <w:rPr>
        <w:rFonts w:ascii="Gotham Book" w:eastAsia="Times New Roman" w:hAnsi="Gotham Book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5A3CE3"/>
    <w:multiLevelType w:val="hybridMultilevel"/>
    <w:tmpl w:val="E8164CC2"/>
    <w:lvl w:ilvl="0" w:tplc="1BD625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975F75"/>
    <w:multiLevelType w:val="hybridMultilevel"/>
    <w:tmpl w:val="3E62AAF6"/>
    <w:lvl w:ilvl="0" w:tplc="AC969BB0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9427B9"/>
    <w:multiLevelType w:val="hybridMultilevel"/>
    <w:tmpl w:val="5CCC72E0"/>
    <w:lvl w:ilvl="0" w:tplc="E196DCF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11645">
    <w:abstractNumId w:val="3"/>
  </w:num>
  <w:num w:numId="2" w16cid:durableId="731736313">
    <w:abstractNumId w:val="12"/>
  </w:num>
  <w:num w:numId="3" w16cid:durableId="331378206">
    <w:abstractNumId w:val="1"/>
  </w:num>
  <w:num w:numId="4" w16cid:durableId="447092705">
    <w:abstractNumId w:val="8"/>
  </w:num>
  <w:num w:numId="5" w16cid:durableId="382681325">
    <w:abstractNumId w:val="2"/>
  </w:num>
  <w:num w:numId="6" w16cid:durableId="1087651278">
    <w:abstractNumId w:val="13"/>
  </w:num>
  <w:num w:numId="7" w16cid:durableId="1408574801">
    <w:abstractNumId w:val="15"/>
  </w:num>
  <w:num w:numId="8" w16cid:durableId="1568883105">
    <w:abstractNumId w:val="26"/>
  </w:num>
  <w:num w:numId="9" w16cid:durableId="661935594">
    <w:abstractNumId w:val="10"/>
  </w:num>
  <w:num w:numId="10" w16cid:durableId="1225484661">
    <w:abstractNumId w:val="14"/>
  </w:num>
  <w:num w:numId="11" w16cid:durableId="1119029470">
    <w:abstractNumId w:val="27"/>
  </w:num>
  <w:num w:numId="12" w16cid:durableId="1518233801">
    <w:abstractNumId w:val="9"/>
  </w:num>
  <w:num w:numId="13" w16cid:durableId="63528303">
    <w:abstractNumId w:val="23"/>
  </w:num>
  <w:num w:numId="14" w16cid:durableId="738482900">
    <w:abstractNumId w:val="17"/>
  </w:num>
  <w:num w:numId="15" w16cid:durableId="2044286024">
    <w:abstractNumId w:val="28"/>
  </w:num>
  <w:num w:numId="16" w16cid:durableId="576742334">
    <w:abstractNumId w:val="16"/>
  </w:num>
  <w:num w:numId="17" w16cid:durableId="1009678426">
    <w:abstractNumId w:val="21"/>
  </w:num>
  <w:num w:numId="18" w16cid:durableId="198670421">
    <w:abstractNumId w:val="5"/>
  </w:num>
  <w:num w:numId="19" w16cid:durableId="699478311">
    <w:abstractNumId w:val="20"/>
  </w:num>
  <w:num w:numId="20" w16cid:durableId="704674455">
    <w:abstractNumId w:val="6"/>
  </w:num>
  <w:num w:numId="21" w16cid:durableId="1030422940">
    <w:abstractNumId w:val="4"/>
  </w:num>
  <w:num w:numId="22" w16cid:durableId="2107338107">
    <w:abstractNumId w:val="24"/>
  </w:num>
  <w:num w:numId="23" w16cid:durableId="1970241262">
    <w:abstractNumId w:val="11"/>
  </w:num>
  <w:num w:numId="24" w16cid:durableId="831069458">
    <w:abstractNumId w:val="19"/>
  </w:num>
  <w:num w:numId="25" w16cid:durableId="446389804">
    <w:abstractNumId w:val="0"/>
  </w:num>
  <w:num w:numId="26" w16cid:durableId="1914779590">
    <w:abstractNumId w:val="7"/>
  </w:num>
  <w:num w:numId="27" w16cid:durableId="1654287783">
    <w:abstractNumId w:val="18"/>
  </w:num>
  <w:num w:numId="28" w16cid:durableId="1972057113">
    <w:abstractNumId w:val="22"/>
  </w:num>
  <w:num w:numId="29" w16cid:durableId="7793025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6A"/>
    <w:rsid w:val="00002BA9"/>
    <w:rsid w:val="00002E97"/>
    <w:rsid w:val="00004278"/>
    <w:rsid w:val="000047C6"/>
    <w:rsid w:val="00012480"/>
    <w:rsid w:val="00012ED9"/>
    <w:rsid w:val="00015E61"/>
    <w:rsid w:val="00016057"/>
    <w:rsid w:val="00016452"/>
    <w:rsid w:val="00021DD5"/>
    <w:rsid w:val="00023181"/>
    <w:rsid w:val="000263C3"/>
    <w:rsid w:val="000275BA"/>
    <w:rsid w:val="000329E2"/>
    <w:rsid w:val="0003362D"/>
    <w:rsid w:val="00034FEF"/>
    <w:rsid w:val="0003508E"/>
    <w:rsid w:val="00035A52"/>
    <w:rsid w:val="00036FB7"/>
    <w:rsid w:val="00046D27"/>
    <w:rsid w:val="00046F42"/>
    <w:rsid w:val="00046FD2"/>
    <w:rsid w:val="00053A2C"/>
    <w:rsid w:val="000557EF"/>
    <w:rsid w:val="00055B61"/>
    <w:rsid w:val="00056BE2"/>
    <w:rsid w:val="000749CB"/>
    <w:rsid w:val="0008071A"/>
    <w:rsid w:val="0008280F"/>
    <w:rsid w:val="00086AAC"/>
    <w:rsid w:val="000905BF"/>
    <w:rsid w:val="00090F35"/>
    <w:rsid w:val="0009651C"/>
    <w:rsid w:val="00096E7D"/>
    <w:rsid w:val="000A0494"/>
    <w:rsid w:val="000A0C45"/>
    <w:rsid w:val="000A154D"/>
    <w:rsid w:val="000B2442"/>
    <w:rsid w:val="000B5877"/>
    <w:rsid w:val="000C2D81"/>
    <w:rsid w:val="000C3E0C"/>
    <w:rsid w:val="000D2B90"/>
    <w:rsid w:val="000D4E26"/>
    <w:rsid w:val="000D768D"/>
    <w:rsid w:val="000E5C85"/>
    <w:rsid w:val="000F2F05"/>
    <w:rsid w:val="00102D53"/>
    <w:rsid w:val="001116BA"/>
    <w:rsid w:val="001146B4"/>
    <w:rsid w:val="001173A3"/>
    <w:rsid w:val="00121A3E"/>
    <w:rsid w:val="00123FAA"/>
    <w:rsid w:val="00127592"/>
    <w:rsid w:val="00130221"/>
    <w:rsid w:val="00131EEB"/>
    <w:rsid w:val="001377AD"/>
    <w:rsid w:val="00140081"/>
    <w:rsid w:val="0014086F"/>
    <w:rsid w:val="00140DAE"/>
    <w:rsid w:val="00144292"/>
    <w:rsid w:val="00146993"/>
    <w:rsid w:val="00153A95"/>
    <w:rsid w:val="001661B9"/>
    <w:rsid w:val="0017629B"/>
    <w:rsid w:val="00176693"/>
    <w:rsid w:val="001902E6"/>
    <w:rsid w:val="001937B9"/>
    <w:rsid w:val="00194887"/>
    <w:rsid w:val="00195A14"/>
    <w:rsid w:val="001A476E"/>
    <w:rsid w:val="001B2466"/>
    <w:rsid w:val="001C5135"/>
    <w:rsid w:val="001C6911"/>
    <w:rsid w:val="001D4586"/>
    <w:rsid w:val="001E06B6"/>
    <w:rsid w:val="001E0AA2"/>
    <w:rsid w:val="001E23BE"/>
    <w:rsid w:val="001E2861"/>
    <w:rsid w:val="001E33B4"/>
    <w:rsid w:val="001E620E"/>
    <w:rsid w:val="001F0B23"/>
    <w:rsid w:val="00205475"/>
    <w:rsid w:val="00217679"/>
    <w:rsid w:val="00230AEA"/>
    <w:rsid w:val="00230B1E"/>
    <w:rsid w:val="00230FDB"/>
    <w:rsid w:val="00235072"/>
    <w:rsid w:val="00235838"/>
    <w:rsid w:val="0023629A"/>
    <w:rsid w:val="00241A6D"/>
    <w:rsid w:val="00245E1D"/>
    <w:rsid w:val="00246437"/>
    <w:rsid w:val="00246916"/>
    <w:rsid w:val="0024704D"/>
    <w:rsid w:val="002562EB"/>
    <w:rsid w:val="002575F0"/>
    <w:rsid w:val="00271277"/>
    <w:rsid w:val="002733CA"/>
    <w:rsid w:val="00276F03"/>
    <w:rsid w:val="00282BC0"/>
    <w:rsid w:val="00285243"/>
    <w:rsid w:val="00287AD5"/>
    <w:rsid w:val="002A2387"/>
    <w:rsid w:val="002B1D54"/>
    <w:rsid w:val="002B3C92"/>
    <w:rsid w:val="002C110D"/>
    <w:rsid w:val="002C13E2"/>
    <w:rsid w:val="002C2D82"/>
    <w:rsid w:val="002D5FA1"/>
    <w:rsid w:val="002E17C2"/>
    <w:rsid w:val="002E29F2"/>
    <w:rsid w:val="002E401D"/>
    <w:rsid w:val="002F155B"/>
    <w:rsid w:val="002F27C0"/>
    <w:rsid w:val="0030537D"/>
    <w:rsid w:val="0030604A"/>
    <w:rsid w:val="0030626E"/>
    <w:rsid w:val="00310BAD"/>
    <w:rsid w:val="00314205"/>
    <w:rsid w:val="003143FF"/>
    <w:rsid w:val="003152C5"/>
    <w:rsid w:val="00324E48"/>
    <w:rsid w:val="00326874"/>
    <w:rsid w:val="00330BF6"/>
    <w:rsid w:val="00331C47"/>
    <w:rsid w:val="0033273A"/>
    <w:rsid w:val="0033393B"/>
    <w:rsid w:val="00344596"/>
    <w:rsid w:val="0035327B"/>
    <w:rsid w:val="00353662"/>
    <w:rsid w:val="00353ABD"/>
    <w:rsid w:val="00356137"/>
    <w:rsid w:val="00357927"/>
    <w:rsid w:val="003604B8"/>
    <w:rsid w:val="00362FED"/>
    <w:rsid w:val="00364267"/>
    <w:rsid w:val="003660D5"/>
    <w:rsid w:val="00373D96"/>
    <w:rsid w:val="003748FB"/>
    <w:rsid w:val="00381D60"/>
    <w:rsid w:val="0038707C"/>
    <w:rsid w:val="00387420"/>
    <w:rsid w:val="003907D1"/>
    <w:rsid w:val="003927DD"/>
    <w:rsid w:val="003964D8"/>
    <w:rsid w:val="003A0ECA"/>
    <w:rsid w:val="003A298A"/>
    <w:rsid w:val="003A45CD"/>
    <w:rsid w:val="003A6721"/>
    <w:rsid w:val="003B5676"/>
    <w:rsid w:val="003B6E7E"/>
    <w:rsid w:val="003C3979"/>
    <w:rsid w:val="003D4A32"/>
    <w:rsid w:val="003D764F"/>
    <w:rsid w:val="003E7F62"/>
    <w:rsid w:val="003F30DB"/>
    <w:rsid w:val="003F4C83"/>
    <w:rsid w:val="003F7C23"/>
    <w:rsid w:val="0040547B"/>
    <w:rsid w:val="00412A89"/>
    <w:rsid w:val="00414AFC"/>
    <w:rsid w:val="004163CE"/>
    <w:rsid w:val="00417CF5"/>
    <w:rsid w:val="00422F03"/>
    <w:rsid w:val="00444DBC"/>
    <w:rsid w:val="00447D2B"/>
    <w:rsid w:val="00457E1F"/>
    <w:rsid w:val="00463230"/>
    <w:rsid w:val="004662F2"/>
    <w:rsid w:val="004708D6"/>
    <w:rsid w:val="0047271C"/>
    <w:rsid w:val="0047385C"/>
    <w:rsid w:val="00484937"/>
    <w:rsid w:val="0048617F"/>
    <w:rsid w:val="00487E19"/>
    <w:rsid w:val="004929E8"/>
    <w:rsid w:val="00492B9A"/>
    <w:rsid w:val="0049331A"/>
    <w:rsid w:val="004A4612"/>
    <w:rsid w:val="004B2986"/>
    <w:rsid w:val="004B474F"/>
    <w:rsid w:val="004B5B41"/>
    <w:rsid w:val="004B799C"/>
    <w:rsid w:val="004C2679"/>
    <w:rsid w:val="004C7177"/>
    <w:rsid w:val="004D352D"/>
    <w:rsid w:val="004E6BC5"/>
    <w:rsid w:val="004F2144"/>
    <w:rsid w:val="004F3448"/>
    <w:rsid w:val="004F5221"/>
    <w:rsid w:val="00501D96"/>
    <w:rsid w:val="00503927"/>
    <w:rsid w:val="005054FE"/>
    <w:rsid w:val="00505C5A"/>
    <w:rsid w:val="00510B4F"/>
    <w:rsid w:val="00511BC2"/>
    <w:rsid w:val="005233EF"/>
    <w:rsid w:val="00526FA8"/>
    <w:rsid w:val="00531D6A"/>
    <w:rsid w:val="00534198"/>
    <w:rsid w:val="00535F3F"/>
    <w:rsid w:val="005415E5"/>
    <w:rsid w:val="005623AD"/>
    <w:rsid w:val="00564225"/>
    <w:rsid w:val="00564CA6"/>
    <w:rsid w:val="00571649"/>
    <w:rsid w:val="00571D18"/>
    <w:rsid w:val="00572BE3"/>
    <w:rsid w:val="00574B31"/>
    <w:rsid w:val="00583EAC"/>
    <w:rsid w:val="00593106"/>
    <w:rsid w:val="005966C4"/>
    <w:rsid w:val="00596D8F"/>
    <w:rsid w:val="005A3D55"/>
    <w:rsid w:val="005A7A03"/>
    <w:rsid w:val="005C0EEB"/>
    <w:rsid w:val="005C1BE0"/>
    <w:rsid w:val="005C289C"/>
    <w:rsid w:val="005C2F39"/>
    <w:rsid w:val="005C5449"/>
    <w:rsid w:val="005C5DB2"/>
    <w:rsid w:val="005C743D"/>
    <w:rsid w:val="005D0677"/>
    <w:rsid w:val="005D181F"/>
    <w:rsid w:val="005D59DE"/>
    <w:rsid w:val="005D7642"/>
    <w:rsid w:val="005E00D1"/>
    <w:rsid w:val="005F05A6"/>
    <w:rsid w:val="005F200A"/>
    <w:rsid w:val="005F553E"/>
    <w:rsid w:val="005F6E91"/>
    <w:rsid w:val="00600708"/>
    <w:rsid w:val="00605586"/>
    <w:rsid w:val="00605DD3"/>
    <w:rsid w:val="00611F17"/>
    <w:rsid w:val="00614DB9"/>
    <w:rsid w:val="006155E7"/>
    <w:rsid w:val="006161EF"/>
    <w:rsid w:val="006218E0"/>
    <w:rsid w:val="00624B2D"/>
    <w:rsid w:val="006250AB"/>
    <w:rsid w:val="00627A4F"/>
    <w:rsid w:val="0063007E"/>
    <w:rsid w:val="00630901"/>
    <w:rsid w:val="00634161"/>
    <w:rsid w:val="0063459A"/>
    <w:rsid w:val="00636864"/>
    <w:rsid w:val="00637C38"/>
    <w:rsid w:val="00654695"/>
    <w:rsid w:val="006561E9"/>
    <w:rsid w:val="0065657D"/>
    <w:rsid w:val="00661D6D"/>
    <w:rsid w:val="00665F54"/>
    <w:rsid w:val="006665C8"/>
    <w:rsid w:val="00675D64"/>
    <w:rsid w:val="006772DC"/>
    <w:rsid w:val="006805A5"/>
    <w:rsid w:val="00682FF2"/>
    <w:rsid w:val="00690942"/>
    <w:rsid w:val="00691C10"/>
    <w:rsid w:val="0069264B"/>
    <w:rsid w:val="00692AA4"/>
    <w:rsid w:val="006968BA"/>
    <w:rsid w:val="006A0D19"/>
    <w:rsid w:val="006A0DE9"/>
    <w:rsid w:val="006A0EBD"/>
    <w:rsid w:val="006A1740"/>
    <w:rsid w:val="006A1F52"/>
    <w:rsid w:val="006A1FFE"/>
    <w:rsid w:val="006A2927"/>
    <w:rsid w:val="006B0DC4"/>
    <w:rsid w:val="006B1AE7"/>
    <w:rsid w:val="006B6DDA"/>
    <w:rsid w:val="006C2E7B"/>
    <w:rsid w:val="006C73AA"/>
    <w:rsid w:val="006D06F2"/>
    <w:rsid w:val="006D3B8C"/>
    <w:rsid w:val="006D50FD"/>
    <w:rsid w:val="006D7B64"/>
    <w:rsid w:val="006E3242"/>
    <w:rsid w:val="006E4306"/>
    <w:rsid w:val="006E66CC"/>
    <w:rsid w:val="006E7E50"/>
    <w:rsid w:val="006F19E1"/>
    <w:rsid w:val="006F2E96"/>
    <w:rsid w:val="00700804"/>
    <w:rsid w:val="00700A38"/>
    <w:rsid w:val="00701570"/>
    <w:rsid w:val="00707185"/>
    <w:rsid w:val="0071583A"/>
    <w:rsid w:val="007178D8"/>
    <w:rsid w:val="00724CD9"/>
    <w:rsid w:val="007314D1"/>
    <w:rsid w:val="00741DEB"/>
    <w:rsid w:val="0074461C"/>
    <w:rsid w:val="00755799"/>
    <w:rsid w:val="0076043B"/>
    <w:rsid w:val="0076349B"/>
    <w:rsid w:val="00771920"/>
    <w:rsid w:val="007731A1"/>
    <w:rsid w:val="00776D9E"/>
    <w:rsid w:val="0078257E"/>
    <w:rsid w:val="0078668F"/>
    <w:rsid w:val="0078699E"/>
    <w:rsid w:val="00786E1B"/>
    <w:rsid w:val="00793E77"/>
    <w:rsid w:val="007A0813"/>
    <w:rsid w:val="007A3C77"/>
    <w:rsid w:val="007A440B"/>
    <w:rsid w:val="007A4CE6"/>
    <w:rsid w:val="007B0EF9"/>
    <w:rsid w:val="007B1DC0"/>
    <w:rsid w:val="007B1E7A"/>
    <w:rsid w:val="007D3F2A"/>
    <w:rsid w:val="007E38EB"/>
    <w:rsid w:val="00810B3F"/>
    <w:rsid w:val="00810F1B"/>
    <w:rsid w:val="00812EA2"/>
    <w:rsid w:val="00813487"/>
    <w:rsid w:val="0081713A"/>
    <w:rsid w:val="008179A6"/>
    <w:rsid w:val="00821BB9"/>
    <w:rsid w:val="008258B1"/>
    <w:rsid w:val="0083442F"/>
    <w:rsid w:val="0084132F"/>
    <w:rsid w:val="00844B4F"/>
    <w:rsid w:val="00853458"/>
    <w:rsid w:val="0085739E"/>
    <w:rsid w:val="00872956"/>
    <w:rsid w:val="00875CE1"/>
    <w:rsid w:val="00881E57"/>
    <w:rsid w:val="00883A18"/>
    <w:rsid w:val="00884680"/>
    <w:rsid w:val="00885E49"/>
    <w:rsid w:val="00885E73"/>
    <w:rsid w:val="008A1690"/>
    <w:rsid w:val="008A1F00"/>
    <w:rsid w:val="008A212C"/>
    <w:rsid w:val="008A2F64"/>
    <w:rsid w:val="008A445B"/>
    <w:rsid w:val="008A5953"/>
    <w:rsid w:val="008A5E15"/>
    <w:rsid w:val="008B1630"/>
    <w:rsid w:val="008B51C1"/>
    <w:rsid w:val="008C0A93"/>
    <w:rsid w:val="008C110D"/>
    <w:rsid w:val="008C135F"/>
    <w:rsid w:val="008C4C6D"/>
    <w:rsid w:val="008D0ABC"/>
    <w:rsid w:val="008D0EA5"/>
    <w:rsid w:val="008D64B5"/>
    <w:rsid w:val="008E5075"/>
    <w:rsid w:val="008E786D"/>
    <w:rsid w:val="008F4DBC"/>
    <w:rsid w:val="008F607F"/>
    <w:rsid w:val="009028F4"/>
    <w:rsid w:val="00904600"/>
    <w:rsid w:val="009173E3"/>
    <w:rsid w:val="00920608"/>
    <w:rsid w:val="00922E9E"/>
    <w:rsid w:val="00922FC0"/>
    <w:rsid w:val="00924A27"/>
    <w:rsid w:val="00925A36"/>
    <w:rsid w:val="00925C6C"/>
    <w:rsid w:val="009269CD"/>
    <w:rsid w:val="00927043"/>
    <w:rsid w:val="0093616D"/>
    <w:rsid w:val="0094018D"/>
    <w:rsid w:val="00940E22"/>
    <w:rsid w:val="0095277A"/>
    <w:rsid w:val="0096100D"/>
    <w:rsid w:val="009626CF"/>
    <w:rsid w:val="00967E9A"/>
    <w:rsid w:val="00967FB8"/>
    <w:rsid w:val="00972733"/>
    <w:rsid w:val="009765D5"/>
    <w:rsid w:val="00977169"/>
    <w:rsid w:val="00985921"/>
    <w:rsid w:val="00990411"/>
    <w:rsid w:val="00996720"/>
    <w:rsid w:val="00997C4F"/>
    <w:rsid w:val="009A03E6"/>
    <w:rsid w:val="009A0C4F"/>
    <w:rsid w:val="009A366C"/>
    <w:rsid w:val="009A578E"/>
    <w:rsid w:val="009A79AF"/>
    <w:rsid w:val="009B18CA"/>
    <w:rsid w:val="009B3B1D"/>
    <w:rsid w:val="009B3B95"/>
    <w:rsid w:val="009B4692"/>
    <w:rsid w:val="009B6420"/>
    <w:rsid w:val="009B744F"/>
    <w:rsid w:val="009C46FE"/>
    <w:rsid w:val="009C498C"/>
    <w:rsid w:val="009D73DE"/>
    <w:rsid w:val="009D7FA3"/>
    <w:rsid w:val="009E3D0D"/>
    <w:rsid w:val="009E5CB2"/>
    <w:rsid w:val="009F0194"/>
    <w:rsid w:val="009F67BE"/>
    <w:rsid w:val="009F6B2F"/>
    <w:rsid w:val="009F7641"/>
    <w:rsid w:val="009F7E69"/>
    <w:rsid w:val="00A04E5D"/>
    <w:rsid w:val="00A0536A"/>
    <w:rsid w:val="00A11A3B"/>
    <w:rsid w:val="00A1569C"/>
    <w:rsid w:val="00A2080F"/>
    <w:rsid w:val="00A213C9"/>
    <w:rsid w:val="00A23021"/>
    <w:rsid w:val="00A30A15"/>
    <w:rsid w:val="00A30E93"/>
    <w:rsid w:val="00A45DDD"/>
    <w:rsid w:val="00A46ED1"/>
    <w:rsid w:val="00A4721F"/>
    <w:rsid w:val="00A53C78"/>
    <w:rsid w:val="00A6198E"/>
    <w:rsid w:val="00A638D8"/>
    <w:rsid w:val="00A63D5D"/>
    <w:rsid w:val="00A67719"/>
    <w:rsid w:val="00A70A7E"/>
    <w:rsid w:val="00A70DA8"/>
    <w:rsid w:val="00A72656"/>
    <w:rsid w:val="00A7443E"/>
    <w:rsid w:val="00A76D22"/>
    <w:rsid w:val="00A77631"/>
    <w:rsid w:val="00A776A5"/>
    <w:rsid w:val="00A830A7"/>
    <w:rsid w:val="00A90AEB"/>
    <w:rsid w:val="00A91089"/>
    <w:rsid w:val="00AA1062"/>
    <w:rsid w:val="00AA1EBD"/>
    <w:rsid w:val="00AA3923"/>
    <w:rsid w:val="00AA754D"/>
    <w:rsid w:val="00AC2BCE"/>
    <w:rsid w:val="00AC6FE4"/>
    <w:rsid w:val="00AD01C5"/>
    <w:rsid w:val="00AD6E53"/>
    <w:rsid w:val="00AE1645"/>
    <w:rsid w:val="00AE1B81"/>
    <w:rsid w:val="00AE20EF"/>
    <w:rsid w:val="00AF1FB0"/>
    <w:rsid w:val="00B01A9C"/>
    <w:rsid w:val="00B104AC"/>
    <w:rsid w:val="00B121DC"/>
    <w:rsid w:val="00B20B65"/>
    <w:rsid w:val="00B21ECD"/>
    <w:rsid w:val="00B2407E"/>
    <w:rsid w:val="00B36C20"/>
    <w:rsid w:val="00B41582"/>
    <w:rsid w:val="00B4368B"/>
    <w:rsid w:val="00B47308"/>
    <w:rsid w:val="00B47E9F"/>
    <w:rsid w:val="00B50759"/>
    <w:rsid w:val="00B5225B"/>
    <w:rsid w:val="00B6681F"/>
    <w:rsid w:val="00B70CA5"/>
    <w:rsid w:val="00B85B0C"/>
    <w:rsid w:val="00BA1280"/>
    <w:rsid w:val="00BA36E7"/>
    <w:rsid w:val="00BA61FE"/>
    <w:rsid w:val="00BB3E95"/>
    <w:rsid w:val="00BB55E2"/>
    <w:rsid w:val="00BD1287"/>
    <w:rsid w:val="00BD4E4C"/>
    <w:rsid w:val="00BE2558"/>
    <w:rsid w:val="00BF386A"/>
    <w:rsid w:val="00BF3E96"/>
    <w:rsid w:val="00C01B0C"/>
    <w:rsid w:val="00C03E33"/>
    <w:rsid w:val="00C146E3"/>
    <w:rsid w:val="00C25D81"/>
    <w:rsid w:val="00C35866"/>
    <w:rsid w:val="00C446B6"/>
    <w:rsid w:val="00C563CF"/>
    <w:rsid w:val="00C62C02"/>
    <w:rsid w:val="00C711D6"/>
    <w:rsid w:val="00C73A4E"/>
    <w:rsid w:val="00C7768B"/>
    <w:rsid w:val="00C77716"/>
    <w:rsid w:val="00C8013A"/>
    <w:rsid w:val="00C82BC9"/>
    <w:rsid w:val="00C9385D"/>
    <w:rsid w:val="00CA05DA"/>
    <w:rsid w:val="00CA22AE"/>
    <w:rsid w:val="00CA4AB9"/>
    <w:rsid w:val="00CA69B1"/>
    <w:rsid w:val="00CA7791"/>
    <w:rsid w:val="00CB342A"/>
    <w:rsid w:val="00CB6E2F"/>
    <w:rsid w:val="00CC3614"/>
    <w:rsid w:val="00CD0BBE"/>
    <w:rsid w:val="00CD315E"/>
    <w:rsid w:val="00CE5F75"/>
    <w:rsid w:val="00CE630E"/>
    <w:rsid w:val="00CF0913"/>
    <w:rsid w:val="00D02D70"/>
    <w:rsid w:val="00D05B34"/>
    <w:rsid w:val="00D112BB"/>
    <w:rsid w:val="00D277D7"/>
    <w:rsid w:val="00D3101B"/>
    <w:rsid w:val="00D376D5"/>
    <w:rsid w:val="00D4337F"/>
    <w:rsid w:val="00D4593D"/>
    <w:rsid w:val="00D45A91"/>
    <w:rsid w:val="00D47B2B"/>
    <w:rsid w:val="00D51763"/>
    <w:rsid w:val="00D5331C"/>
    <w:rsid w:val="00D53D1F"/>
    <w:rsid w:val="00D64C3B"/>
    <w:rsid w:val="00D70BD9"/>
    <w:rsid w:val="00D71122"/>
    <w:rsid w:val="00D8190E"/>
    <w:rsid w:val="00D83822"/>
    <w:rsid w:val="00D9113D"/>
    <w:rsid w:val="00D954D5"/>
    <w:rsid w:val="00DA0AE7"/>
    <w:rsid w:val="00DA17F0"/>
    <w:rsid w:val="00DA3253"/>
    <w:rsid w:val="00DB159D"/>
    <w:rsid w:val="00DB25A7"/>
    <w:rsid w:val="00DB5947"/>
    <w:rsid w:val="00DC1521"/>
    <w:rsid w:val="00DD1B32"/>
    <w:rsid w:val="00DD1CD2"/>
    <w:rsid w:val="00DD48AD"/>
    <w:rsid w:val="00DE6954"/>
    <w:rsid w:val="00DF42BA"/>
    <w:rsid w:val="00DF6AD8"/>
    <w:rsid w:val="00E0030E"/>
    <w:rsid w:val="00E019AA"/>
    <w:rsid w:val="00E04C34"/>
    <w:rsid w:val="00E05DC9"/>
    <w:rsid w:val="00E072A9"/>
    <w:rsid w:val="00E078A4"/>
    <w:rsid w:val="00E112E3"/>
    <w:rsid w:val="00E159C3"/>
    <w:rsid w:val="00E20BD2"/>
    <w:rsid w:val="00E22688"/>
    <w:rsid w:val="00E25E75"/>
    <w:rsid w:val="00E30980"/>
    <w:rsid w:val="00E34B8A"/>
    <w:rsid w:val="00E36F95"/>
    <w:rsid w:val="00E40B40"/>
    <w:rsid w:val="00E425DA"/>
    <w:rsid w:val="00E45504"/>
    <w:rsid w:val="00E4667E"/>
    <w:rsid w:val="00E51507"/>
    <w:rsid w:val="00E52BA6"/>
    <w:rsid w:val="00E5503A"/>
    <w:rsid w:val="00E5658A"/>
    <w:rsid w:val="00E56CC5"/>
    <w:rsid w:val="00E60D1A"/>
    <w:rsid w:val="00E85828"/>
    <w:rsid w:val="00E91D0A"/>
    <w:rsid w:val="00E97C5A"/>
    <w:rsid w:val="00EA03E3"/>
    <w:rsid w:val="00EA4AFE"/>
    <w:rsid w:val="00EA6BF0"/>
    <w:rsid w:val="00EB36FF"/>
    <w:rsid w:val="00EC47CB"/>
    <w:rsid w:val="00EC4E5D"/>
    <w:rsid w:val="00EC7AAE"/>
    <w:rsid w:val="00ED0605"/>
    <w:rsid w:val="00EE20C3"/>
    <w:rsid w:val="00EE26F2"/>
    <w:rsid w:val="00EE31FB"/>
    <w:rsid w:val="00EE5E89"/>
    <w:rsid w:val="00EE613A"/>
    <w:rsid w:val="00EF74DD"/>
    <w:rsid w:val="00EF7893"/>
    <w:rsid w:val="00F023A2"/>
    <w:rsid w:val="00F0618D"/>
    <w:rsid w:val="00F11657"/>
    <w:rsid w:val="00F16A43"/>
    <w:rsid w:val="00F24D2F"/>
    <w:rsid w:val="00F25D5B"/>
    <w:rsid w:val="00F2775D"/>
    <w:rsid w:val="00F3408F"/>
    <w:rsid w:val="00F408CE"/>
    <w:rsid w:val="00F44337"/>
    <w:rsid w:val="00F50EA3"/>
    <w:rsid w:val="00F55B16"/>
    <w:rsid w:val="00F64D41"/>
    <w:rsid w:val="00F65A4A"/>
    <w:rsid w:val="00F6777A"/>
    <w:rsid w:val="00F70ABC"/>
    <w:rsid w:val="00F812B0"/>
    <w:rsid w:val="00FA5CA9"/>
    <w:rsid w:val="00FB03ED"/>
    <w:rsid w:val="00FB5192"/>
    <w:rsid w:val="00FC3937"/>
    <w:rsid w:val="00FC57D3"/>
    <w:rsid w:val="00FC79C9"/>
    <w:rsid w:val="00FD6C30"/>
    <w:rsid w:val="00FF27C8"/>
    <w:rsid w:val="00FF2954"/>
    <w:rsid w:val="00FF4140"/>
    <w:rsid w:val="00FF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48344E4"/>
  <w15:chartTrackingRefBased/>
  <w15:docId w15:val="{6798C3FA-4917-44DE-ACC4-9C858446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5C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3">
    <w:name w:val="heading 3"/>
    <w:basedOn w:val="Normal"/>
    <w:next w:val="Normal"/>
    <w:link w:val="Ttulo3Car"/>
    <w:qFormat/>
    <w:rsid w:val="004C2679"/>
    <w:pPr>
      <w:keepNext/>
      <w:overflowPunct/>
      <w:autoSpaceDE/>
      <w:autoSpaceDN/>
      <w:adjustRightInd/>
      <w:jc w:val="both"/>
      <w:textAlignment w:val="auto"/>
      <w:outlineLvl w:val="2"/>
    </w:pPr>
    <w:rPr>
      <w:b/>
      <w:bCs/>
      <w:sz w:val="22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738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47385C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605586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rsid w:val="004C2679"/>
    <w:rPr>
      <w:b/>
      <w:bCs/>
      <w:sz w:val="22"/>
      <w:szCs w:val="24"/>
    </w:rPr>
  </w:style>
  <w:style w:type="character" w:styleId="Hipervnculo">
    <w:name w:val="Hyperlink"/>
    <w:uiPriority w:val="99"/>
    <w:rsid w:val="003A672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21A3E"/>
    <w:pPr>
      <w:ind w:left="708"/>
    </w:pPr>
  </w:style>
  <w:style w:type="character" w:customStyle="1" w:styleId="EncabezadoCar">
    <w:name w:val="Encabezado Car"/>
    <w:basedOn w:val="Fuentedeprrafopredeter"/>
    <w:link w:val="Encabezado"/>
    <w:rsid w:val="00922FC0"/>
    <w:rPr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A4AB9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4198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364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4931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924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821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41085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2703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37372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4018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083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2764">
          <w:marLeft w:val="50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6D361-0575-42E0-808F-BC8496292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Y:\Hospital\HOSPITAL\MEDICOS\INFORMES HOSPITAL\INGRESOS\Ingresos Hospital 2023\4- INFORME INGRESO -  - copia - copia - copia - copia - copia.dotx</Template>
  <TotalTime>19</TotalTime>
  <Pages>2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MOTIVO DE INGRESO  ha sido remitido por la seguridad social</vt:lpstr>
    </vt:vector>
  </TitlesOfParts>
  <Company>-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de ingreso</dc:title>
  <dc:subject/>
  <dc:creator/>
  <cp:keywords/>
  <dc:description/>
  <cp:lastModifiedBy/>
  <cp:revision>6</cp:revision>
  <cp:lastPrinted/>
  <dcterms:created xsi:type="dcterms:W3CDTF">2026-09-08T00:00:00Z</dcterms:created>
  <dcterms:modified xsi:type="dcterms:W3CDTF">2026-09-08T00:00:00Z</dcterms:modified>
</cp:coreProperties>
</file>